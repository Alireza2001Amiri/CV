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510"/>
        <w:gridCol w:w="6826"/>
        <w:gridCol w:w="6"/>
        <w:gridCol w:w="6"/>
        <w:gridCol w:w="6"/>
        <w:gridCol w:w="6"/>
      </w:tblGrid>
      <w:tr w:rsidR="00CB5D0B" w14:paraId="59D67181" w14:textId="10DC68EC" w:rsidTr="008E2A97">
        <w:trPr>
          <w:gridAfter w:val="1"/>
          <w:trHeight w:val="1431"/>
        </w:trPr>
        <w:tc>
          <w:tcPr>
            <w:tcW w:w="0" w:type="auto"/>
            <w:tcBorders>
              <w:bottom w:val="single" w:sz="4" w:space="0" w:color="auto"/>
            </w:tcBorders>
          </w:tcPr>
          <w:p w14:paraId="71E4273A" w14:textId="08961A2D" w:rsidR="00CB5D0B" w:rsidRDefault="00CB5D0B" w:rsidP="00A52131">
            <w:pPr>
              <w:pStyle w:val="Title"/>
              <w:spacing w:line="600" w:lineRule="exact"/>
            </w:pPr>
            <w:r>
              <w:t>Alireza</w:t>
            </w:r>
          </w:p>
          <w:p w14:paraId="58C1DDC5" w14:textId="72F8805B" w:rsidR="00CB5D0B" w:rsidRPr="00FE3C37" w:rsidRDefault="00CB5D0B" w:rsidP="00FE3C37">
            <w:pPr>
              <w:pStyle w:val="Subtitle"/>
            </w:pPr>
            <w:r>
              <w:t xml:space="preserve">Amiri 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065B898" w14:textId="56B1D61A" w:rsidR="00CB5D0B" w:rsidRPr="00AD31D1" w:rsidRDefault="00CB5D0B" w:rsidP="008C516F">
            <w:pPr>
              <w:pStyle w:val="ContactInfo"/>
              <w:ind w:left="2880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19D956A" wp14:editId="293FFABE">
                  <wp:simplePos x="0" y="0"/>
                  <wp:positionH relativeFrom="rightMargin">
                    <wp:posOffset>-186690</wp:posOffset>
                  </wp:positionH>
                  <wp:positionV relativeFrom="paragraph">
                    <wp:posOffset>10160</wp:posOffset>
                  </wp:positionV>
                  <wp:extent cx="229870" cy="129540"/>
                  <wp:effectExtent l="0" t="0" r="0" b="3810"/>
                  <wp:wrapNone/>
                  <wp:docPr id="133429253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870" cy="12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sdt>
              <w:sdtPr>
                <w:id w:val="981429644"/>
                <w:placeholder>
                  <w:docPart w:val="2E0DF2209E09439982CEC3A6FA80354E"/>
                </w:placeholder>
                <w15:appearance w15:val="hidden"/>
              </w:sdtPr>
              <w:sdtContent>
                <w:r>
                  <w:t xml:space="preserve">                </w:t>
                </w:r>
                <w:hyperlink r:id="rId13" w:history="1">
                  <w:r w:rsidRPr="00CD2A6D">
                    <w:rPr>
                      <w:rStyle w:val="Hyperlink"/>
                      <w:color w:val="auto"/>
                      <w:u w:val="none"/>
                    </w:rPr>
                    <w:t>www.linkedin.com/in/alirezaamiriii</w:t>
                  </w:r>
                </w:hyperlink>
                <w:r w:rsidRPr="00CD2A6D">
                  <w:t xml:space="preserve"> </w:t>
                </w:r>
              </w:sdtContent>
            </w:sdt>
          </w:p>
          <w:p w14:paraId="79675384" w14:textId="0CE62CDE" w:rsidR="00CB5D0B" w:rsidRPr="00AD31D1" w:rsidRDefault="00000000" w:rsidP="00AD31D1">
            <w:pPr>
              <w:pStyle w:val="ContactInfo"/>
            </w:pPr>
            <w:sdt>
              <w:sdtPr>
                <w:id w:val="-2118520774"/>
                <w:placeholder>
                  <w:docPart w:val="F3404E9A56F34FD8A5A10545C116F621"/>
                </w:placeholder>
                <w15:appearance w15:val="hidden"/>
              </w:sdtPr>
              <w:sdtContent>
                <w:r w:rsidR="00CB5D0B">
                  <w:t>+98</w:t>
                </w:r>
                <w:r w:rsidR="00312A6E">
                  <w:t xml:space="preserve"> </w:t>
                </w:r>
                <w:r w:rsidR="00CB5D0B">
                  <w:t>9013246001</w:t>
                </w:r>
              </w:sdtContent>
            </w:sdt>
            <w:r w:rsidR="00CB5D0B">
              <w:t xml:space="preserve">   </w:t>
            </w:r>
            <w:r w:rsidR="00CB5D0B" w:rsidRPr="00AD31D1">
              <w:t xml:space="preserve">  </w:t>
            </w:r>
            <w:r w:rsidR="00CB5D0B" w:rsidRPr="00AD31D1">
              <w:rPr>
                <w:noProof/>
              </w:rPr>
              <mc:AlternateContent>
                <mc:Choice Requires="wps">
                  <w:drawing>
                    <wp:inline distT="0" distB="0" distL="0" distR="0" wp14:anchorId="38CB8D2E" wp14:editId="73F3F6F3">
                      <wp:extent cx="109728" cy="109728"/>
                      <wp:effectExtent l="0" t="0" r="5080" b="5080"/>
                      <wp:docPr id="7836115" name="Telephone icon" descr="Phone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DF1DBB9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V+kA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2479b7 [3204]" stroked="f" strokeweight="0">
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7D9315A4" w14:textId="06CB4B07" w:rsidR="00CB5D0B" w:rsidRDefault="00000000" w:rsidP="00AD31D1">
            <w:pPr>
              <w:pStyle w:val="ContactInfo"/>
            </w:pPr>
            <w:sdt>
              <w:sdtPr>
                <w:id w:val="619497980"/>
                <w:placeholder>
                  <w:docPart w:val="94FA093CF19A47D0A4E2BB928E71A7C2"/>
                </w:placeholder>
                <w15:appearance w15:val="hidden"/>
              </w:sdtPr>
              <w:sdtContent>
                <w:hyperlink r:id="rId14" w:history="1">
                  <w:r w:rsidR="00CB5D0B" w:rsidRPr="00CD2A6D">
                    <w:rPr>
                      <w:rStyle w:val="Hyperlink"/>
                      <w:color w:val="auto"/>
                      <w:u w:val="none"/>
                    </w:rPr>
                    <w:t>alireza2001amiri@gmail.com</w:t>
                  </w:r>
                </w:hyperlink>
              </w:sdtContent>
            </w:sdt>
            <w:r w:rsidR="00CB5D0B">
              <w:t xml:space="preserve">  </w:t>
            </w:r>
            <w:r w:rsidR="00CB5D0B" w:rsidRPr="00AD31D1">
              <w:t xml:space="preserve"> </w:t>
            </w:r>
            <w:r w:rsidR="00CB5D0B">
              <w:t xml:space="preserve"> </w:t>
            </w:r>
            <w:r w:rsidR="00CB5D0B"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7155AEED" wp14:editId="7F24B49A">
                      <wp:extent cx="137160" cy="91440"/>
                      <wp:effectExtent l="0" t="0" r="0" b="3810"/>
                      <wp:docPr id="153167863" name="Freeform 5" descr="Email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37160" cy="9144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AD81CC8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2479b7 [3204]" stroked="f" strokeweight="0">
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  <w:p w14:paraId="0BFBE6EB" w14:textId="148B33AB" w:rsidR="00CB5D0B" w:rsidRPr="004921AE" w:rsidRDefault="00CB5D0B" w:rsidP="004921AE">
            <w:pPr>
              <w:tabs>
                <w:tab w:val="left" w:pos="2904"/>
              </w:tabs>
            </w:pPr>
            <w:r>
              <w:t xml:space="preserve">                                                                                                 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2B1D277" w14:textId="77777777" w:rsidR="00CB5D0B" w:rsidRDefault="00CB5D0B" w:rsidP="004921AE">
            <w:pPr>
              <w:pStyle w:val="ContactInfo"/>
              <w:ind w:left="720"/>
              <w:jc w:val="left"/>
              <w:rPr>
                <w:noProof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AE409EE" w14:textId="77777777" w:rsidR="00CB5D0B" w:rsidRDefault="00CB5D0B" w:rsidP="004921AE">
            <w:pPr>
              <w:pStyle w:val="ContactInfo"/>
              <w:ind w:left="720"/>
              <w:jc w:val="left"/>
              <w:rPr>
                <w:noProof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95DBC1E" w14:textId="77777777" w:rsidR="00CB5D0B" w:rsidRDefault="00CB5D0B" w:rsidP="004921AE">
            <w:pPr>
              <w:pStyle w:val="ContactInfo"/>
              <w:ind w:left="720"/>
              <w:jc w:val="left"/>
              <w:rPr>
                <w:noProof/>
              </w:rPr>
            </w:pPr>
          </w:p>
        </w:tc>
      </w:tr>
      <w:tr w:rsidR="00CB5D0B" w14:paraId="1D9FA98F" w14:textId="6C067767" w:rsidTr="008E2A97">
        <w:tc>
          <w:tcPr>
            <w:tcW w:w="0" w:type="auto"/>
            <w:gridSpan w:val="2"/>
          </w:tcPr>
          <w:p w14:paraId="12CD3B2E" w14:textId="56F98626" w:rsidR="00CB5D0B" w:rsidRDefault="00CB5D0B" w:rsidP="00DC29B9">
            <w:r>
              <w:t xml:space="preserve">  </w:t>
            </w:r>
          </w:p>
          <w:p w14:paraId="66641AF7" w14:textId="3D45E84D" w:rsidR="00CB5D0B" w:rsidRDefault="00000000" w:rsidP="00A52131">
            <w:pPr>
              <w:pStyle w:val="Heading1"/>
            </w:pPr>
            <w:sdt>
              <w:sdtPr>
                <w:id w:val="-967667319"/>
                <w:placeholder>
                  <w:docPart w:val="7E7675CF52D0412EB75DA846899AE3C8"/>
                </w:placeholder>
                <w:temporary/>
                <w:showingPlcHdr/>
                <w15:appearance w15:val="hidden"/>
              </w:sdtPr>
              <w:sdtContent>
                <w:r w:rsidR="00CB5D0B" w:rsidRPr="00CF6884">
                  <w:t>Objective</w:t>
                </w:r>
              </w:sdtContent>
            </w:sdt>
          </w:p>
          <w:p w14:paraId="296B6BF8" w14:textId="4BD0F9C3" w:rsidR="00CB5D0B" w:rsidRDefault="00CB5D0B" w:rsidP="00A52131">
            <w:r>
              <w:t xml:space="preserve">Eager to find </w:t>
            </w:r>
            <w:r w:rsidR="00F11667">
              <w:t>and</w:t>
            </w:r>
            <w:r>
              <w:t xml:space="preserve"> develop solutions for upcoming problem</w:t>
            </w:r>
            <w:r w:rsidR="00ED3BCD">
              <w:t>s</w:t>
            </w:r>
            <w:r>
              <w:t xml:space="preserve"> by a combination of innovation and hardworking. Able to collaborate </w:t>
            </w:r>
            <w:r w:rsidR="00D00EE6">
              <w:t xml:space="preserve">in diverse fields </w:t>
            </w:r>
            <w:r>
              <w:t xml:space="preserve">to </w:t>
            </w:r>
            <w:r w:rsidR="00D00EE6">
              <w:t>achieve</w:t>
            </w:r>
            <w:r>
              <w:t xml:space="preserve"> </w:t>
            </w:r>
            <w:r w:rsidR="00D00EE6">
              <w:t>organization goals</w:t>
            </w:r>
            <w:r>
              <w:t xml:space="preserve">. </w:t>
            </w:r>
            <w:r w:rsidRPr="00ED3BCD">
              <w:t xml:space="preserve">Experienced </w:t>
            </w:r>
            <w:r w:rsidR="00ED3BCD">
              <w:t>in his field of study, yet</w:t>
            </w:r>
            <w:r>
              <w:t xml:space="preserve"> keen to learn new skills and explore new challenges.</w:t>
            </w:r>
          </w:p>
          <w:p w14:paraId="0252A9DA" w14:textId="77777777" w:rsidR="00BB38F4" w:rsidRDefault="00000000" w:rsidP="00BB38F4">
            <w:pPr>
              <w:pStyle w:val="Heading1"/>
            </w:pPr>
            <w:sdt>
              <w:sdtPr>
                <w:id w:val="1714771538"/>
                <w:placeholder>
                  <w:docPart w:val="36E7A4AF357848F4AD8DA03862D4F219"/>
                </w:placeholder>
                <w:temporary/>
                <w:showingPlcHdr/>
                <w15:appearance w15:val="hidden"/>
              </w:sdtPr>
              <w:sdtContent>
                <w:r w:rsidR="00BB38F4">
                  <w:t>Education</w:t>
                </w:r>
              </w:sdtContent>
            </w:sdt>
          </w:p>
          <w:p w14:paraId="384AAFAA" w14:textId="77777777" w:rsidR="00BB38F4" w:rsidRPr="00565B06" w:rsidRDefault="00BB38F4" w:rsidP="00BB38F4">
            <w:pPr>
              <w:pStyle w:val="Heading2"/>
            </w:pPr>
            <w:r>
              <w:t>BS in Electrical Engineering – Control Orientation</w:t>
            </w:r>
            <w:r w:rsidRPr="006A6D73">
              <w:rPr>
                <w:rStyle w:val="BlackText"/>
              </w:rPr>
              <w:t xml:space="preserve"> | </w:t>
            </w:r>
            <w:sdt>
              <w:sdtPr>
                <w:id w:val="-913008615"/>
                <w:placeholder>
                  <w:docPart w:val="318094DC878A4E8490022DFE47CF9010"/>
                </w:placeholder>
                <w15:appearance w15:val="hidden"/>
              </w:sdtPr>
              <w:sdtEndPr>
                <w:rPr>
                  <w:rStyle w:val="BlackText"/>
                  <w:color w:val="000000" w:themeColor="text1"/>
                </w:rPr>
              </w:sdtEndPr>
              <w:sdtContent>
                <w:r>
                  <w:t>Shahed University</w:t>
                </w:r>
              </w:sdtContent>
            </w:sdt>
          </w:p>
          <w:p w14:paraId="2441F1B1" w14:textId="77777777" w:rsidR="00BB38F4" w:rsidRPr="00565B06" w:rsidRDefault="00BB38F4" w:rsidP="00BB38F4">
            <w:pPr>
              <w:pStyle w:val="Heading3"/>
            </w:pPr>
            <w:r>
              <w:t>Jul 2019 – jul 2023</w:t>
            </w:r>
          </w:p>
          <w:p w14:paraId="10E1D11F" w14:textId="09BB6D0D" w:rsidR="00BB38F4" w:rsidRDefault="00BB38F4" w:rsidP="00BB38F4">
            <w:pPr>
              <w:pStyle w:val="ListParagraph"/>
              <w:numPr>
                <w:ilvl w:val="0"/>
                <w:numId w:val="22"/>
              </w:numPr>
              <w:rPr>
                <w:b/>
                <w:bCs/>
              </w:rPr>
            </w:pPr>
            <w:r w:rsidRPr="005F1F7A">
              <w:rPr>
                <w:b/>
                <w:bCs/>
              </w:rPr>
              <w:t>GPA: 16.06/20 with 126 credits passed</w:t>
            </w:r>
            <w:r w:rsidR="00DF0D7F">
              <w:rPr>
                <w:rFonts w:hint="cs"/>
                <w:b/>
                <w:bCs/>
                <w:rtl/>
              </w:rPr>
              <w:t xml:space="preserve"> </w:t>
            </w:r>
          </w:p>
          <w:p w14:paraId="1919D4B3" w14:textId="28BBB444" w:rsidR="00CB5D0B" w:rsidRPr="003A345E" w:rsidRDefault="00BB38F4" w:rsidP="003A345E">
            <w:pPr>
              <w:pStyle w:val="ListParagraph"/>
              <w:numPr>
                <w:ilvl w:val="0"/>
                <w:numId w:val="22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Thesis title: </w:t>
            </w:r>
            <w:r w:rsidRPr="005F1F7A">
              <w:rPr>
                <w:i/>
                <w:iCs/>
              </w:rPr>
              <w:t>Magnetic Levitation</w:t>
            </w:r>
          </w:p>
          <w:p w14:paraId="0F019512" w14:textId="77777777" w:rsidR="00CB5D0B" w:rsidRDefault="00000000" w:rsidP="00FE3C37">
            <w:pPr>
              <w:pStyle w:val="Heading1"/>
            </w:pPr>
            <w:sdt>
              <w:sdtPr>
                <w:id w:val="806439849"/>
                <w:placeholder>
                  <w:docPart w:val="2FE8D15A5153485C8B870694A06A4FC1"/>
                </w:placeholder>
                <w:temporary/>
                <w:showingPlcHdr/>
                <w15:appearance w15:val="hidden"/>
              </w:sdtPr>
              <w:sdtContent>
                <w:r w:rsidR="00CB5D0B">
                  <w:t>Experience</w:t>
                </w:r>
              </w:sdtContent>
            </w:sdt>
          </w:p>
          <w:p w14:paraId="5EE3E705" w14:textId="330DE72D" w:rsidR="00CB5D0B" w:rsidRPr="003B3635" w:rsidRDefault="00CB5D0B" w:rsidP="003B3635">
            <w:pPr>
              <w:pStyle w:val="Heading2"/>
              <w:rPr>
                <w:b w:val="0"/>
                <w:bCs/>
                <w:color w:val="000000" w:themeColor="text1"/>
              </w:rPr>
            </w:pPr>
            <w:r w:rsidRPr="00CB6144">
              <w:t>Maintenance and Repair Engineering Internship</w:t>
            </w:r>
            <w:r w:rsidRPr="00FE3C37">
              <w:rPr>
                <w:rStyle w:val="BlackText"/>
              </w:rPr>
              <w:t xml:space="preserve"> | </w:t>
            </w:r>
            <w:r w:rsidRPr="00CB6144">
              <w:rPr>
                <w:rStyle w:val="BlackText"/>
              </w:rPr>
              <w:t>MAPNA GENERATOR ENGINEERING &amp; MANUFACTURING CO</w:t>
            </w:r>
            <w:r>
              <w:rPr>
                <w:rStyle w:val="BlackText"/>
              </w:rPr>
              <w:t xml:space="preserve">, </w:t>
            </w:r>
            <w:r w:rsidR="00312A6E">
              <w:rPr>
                <w:rStyle w:val="BlackText"/>
                <w:b w:val="0"/>
                <w:bCs/>
              </w:rPr>
              <w:t>K</w:t>
            </w:r>
            <w:r w:rsidRPr="003B3635">
              <w:rPr>
                <w:rStyle w:val="BlackText"/>
                <w:b w:val="0"/>
                <w:bCs/>
              </w:rPr>
              <w:t>araj</w:t>
            </w:r>
            <w:r>
              <w:rPr>
                <w:rStyle w:val="BlackText"/>
                <w:b w:val="0"/>
                <w:bCs/>
              </w:rPr>
              <w:t xml:space="preserve">, </w:t>
            </w:r>
            <w:r w:rsidRPr="003B3635">
              <w:rPr>
                <w:rStyle w:val="BlackText"/>
                <w:b w:val="0"/>
                <w:bCs/>
              </w:rPr>
              <w:t>Iran</w:t>
            </w:r>
          </w:p>
          <w:p w14:paraId="55CF6C47" w14:textId="1179B5AA" w:rsidR="00CB5D0B" w:rsidRPr="00565B06" w:rsidRDefault="00CB5D0B" w:rsidP="003B3635">
            <w:pPr>
              <w:pStyle w:val="Heading3"/>
            </w:pPr>
            <w:r>
              <w:t>Jun 2022 – Sep 2022</w:t>
            </w:r>
          </w:p>
          <w:p w14:paraId="33D215B7" w14:textId="77777777" w:rsidR="00CB5D0B" w:rsidRDefault="00CB5D0B" w:rsidP="003B3635">
            <w:r>
              <w:t>Summer Internship</w:t>
            </w:r>
          </w:p>
          <w:p w14:paraId="76944F88" w14:textId="50DFD1A5" w:rsidR="00CB5D0B" w:rsidRDefault="00ED3BCD" w:rsidP="003B3635">
            <w:pPr>
              <w:pStyle w:val="ListParagraph"/>
              <w:numPr>
                <w:ilvl w:val="0"/>
                <w:numId w:val="19"/>
              </w:numPr>
            </w:pPr>
            <w:r>
              <w:t>Getting</w:t>
            </w:r>
            <w:r w:rsidR="00CB5D0B">
              <w:t xml:space="preserve"> insight on Industrial</w:t>
            </w:r>
            <w:r w:rsidR="00BB38F4">
              <w:t xml:space="preserve"> large</w:t>
            </w:r>
            <w:r w:rsidR="00CB5D0B">
              <w:t xml:space="preserve">-scale factories and </w:t>
            </w:r>
            <w:r>
              <w:t>familiarity</w:t>
            </w:r>
            <w:r w:rsidR="00CB5D0B">
              <w:t xml:space="preserve"> with the basic performance of industrial machineries</w:t>
            </w:r>
          </w:p>
          <w:p w14:paraId="20C55ED6" w14:textId="242747C7" w:rsidR="00CB5D0B" w:rsidRDefault="00CB5D0B" w:rsidP="003B3635">
            <w:pPr>
              <w:pStyle w:val="ListParagraph"/>
              <w:numPr>
                <w:ilvl w:val="0"/>
                <w:numId w:val="19"/>
              </w:numPr>
            </w:pPr>
            <w:r>
              <w:t>Learn</w:t>
            </w:r>
            <w:r w:rsidR="00ED3BCD">
              <w:t>ing</w:t>
            </w:r>
            <w:r>
              <w:t xml:space="preserve"> about Industrial Electronics</w:t>
            </w:r>
            <w:r w:rsidR="008E2A97">
              <w:t xml:space="preserve"> and electric panel</w:t>
            </w:r>
          </w:p>
          <w:p w14:paraId="0A3169A6" w14:textId="3D097919" w:rsidR="00CB5D0B" w:rsidRDefault="00ED3BCD" w:rsidP="003B3635">
            <w:pPr>
              <w:pStyle w:val="ListParagraph"/>
              <w:numPr>
                <w:ilvl w:val="0"/>
                <w:numId w:val="19"/>
              </w:numPr>
            </w:pPr>
            <w:r w:rsidRPr="00ED3BCD">
              <w:rPr>
                <w:color w:val="auto"/>
              </w:rPr>
              <w:t>investigating</w:t>
            </w:r>
            <w:r w:rsidR="00CB5D0B">
              <w:t xml:space="preserve"> datasheets of different </w:t>
            </w:r>
            <w:r>
              <w:t xml:space="preserve">machineries </w:t>
            </w:r>
            <w:r w:rsidR="00CB5D0B">
              <w:rPr>
                <w:lang w:bidi="fa-IR"/>
              </w:rPr>
              <w:t xml:space="preserve">and </w:t>
            </w:r>
            <w:r>
              <w:rPr>
                <w:lang w:bidi="fa-IR"/>
              </w:rPr>
              <w:t>understanding the idea of</w:t>
            </w:r>
            <w:r w:rsidR="00CB5D0B">
              <w:rPr>
                <w:lang w:bidi="fa-IR"/>
              </w:rPr>
              <w:t xml:space="preserve"> navigat</w:t>
            </w:r>
            <w:r w:rsidR="00D00CA9">
              <w:rPr>
                <w:lang w:bidi="fa-IR"/>
              </w:rPr>
              <w:t>ing through it</w:t>
            </w:r>
            <w:r w:rsidR="00CB5D0B">
              <w:rPr>
                <w:lang w:bidi="fa-IR"/>
              </w:rPr>
              <w:t xml:space="preserve"> to the right section and page</w:t>
            </w:r>
          </w:p>
          <w:p w14:paraId="7C309387" w14:textId="0BF7B52F" w:rsidR="00CB5D0B" w:rsidRDefault="00CB5D0B" w:rsidP="003B3635">
            <w:pPr>
              <w:pStyle w:val="ListParagraph"/>
              <w:numPr>
                <w:ilvl w:val="0"/>
                <w:numId w:val="19"/>
              </w:numPr>
            </w:pPr>
            <w:r>
              <w:t>Earn</w:t>
            </w:r>
            <w:r w:rsidR="00D00CA9">
              <w:t>ing</w:t>
            </w:r>
            <w:r>
              <w:t xml:space="preserve"> experience with the process of fault diagnosis and the procedure to solve the problem in the most time and </w:t>
            </w:r>
            <w:proofErr w:type="gramStart"/>
            <w:r w:rsidR="002C5774">
              <w:t>cost efficient</w:t>
            </w:r>
            <w:proofErr w:type="gramEnd"/>
            <w:r>
              <w:t xml:space="preserve"> way.</w:t>
            </w:r>
          </w:p>
          <w:p w14:paraId="2B5604E1" w14:textId="5F6BAA2C" w:rsidR="00CB5D0B" w:rsidRDefault="00D00CA9" w:rsidP="008E2A97">
            <w:pPr>
              <w:pStyle w:val="ListParagraph"/>
              <w:numPr>
                <w:ilvl w:val="0"/>
                <w:numId w:val="19"/>
              </w:numPr>
            </w:pPr>
            <w:r>
              <w:t>Experimenting</w:t>
            </w:r>
            <w:r w:rsidR="00CB5D0B">
              <w:t xml:space="preserve"> </w:t>
            </w:r>
            <w:r w:rsidR="008E2A97">
              <w:t xml:space="preserve">with </w:t>
            </w:r>
            <w:r w:rsidR="00CB5D0B">
              <w:t>Industrial control systems (LOGO,</w:t>
            </w:r>
            <w:r w:rsidR="002C5774">
              <w:t xml:space="preserve"> </w:t>
            </w:r>
            <w:r w:rsidR="00CB5D0B">
              <w:t xml:space="preserve">PLC) </w:t>
            </w:r>
            <w:r w:rsidR="008E2A97">
              <w:t>using</w:t>
            </w:r>
            <w:r w:rsidR="00CB5D0B">
              <w:t xml:space="preserve"> the available equipment. </w:t>
            </w:r>
            <w:r w:rsidR="00CB5D0B">
              <w:br/>
            </w:r>
            <w:r w:rsidR="003A345E" w:rsidRPr="003A345E">
              <w:rPr>
                <w:b/>
                <w:bCs/>
              </w:rPr>
              <w:t>Soft Skills:</w:t>
            </w:r>
            <w:r w:rsidR="002C5774">
              <w:rPr>
                <w:b/>
                <w:bCs/>
              </w:rPr>
              <w:t xml:space="preserve"> </w:t>
            </w:r>
            <w:r w:rsidR="002C5774" w:rsidRPr="002C5774">
              <w:t>Problem-Solving, Time Management, Logical Thinking, Team Work, Documentation</w:t>
            </w:r>
          </w:p>
          <w:p w14:paraId="5E9C5754" w14:textId="77777777" w:rsidR="00BB38F4" w:rsidRPr="00565B06" w:rsidRDefault="00BB38F4" w:rsidP="00BB38F4">
            <w:pPr>
              <w:pStyle w:val="Heading2"/>
            </w:pPr>
            <w:r>
              <w:rPr>
                <w:rStyle w:val="BlackText"/>
                <w:color w:val="2479B7" w:themeColor="accent1"/>
              </w:rPr>
              <w:t>Translation</w:t>
            </w:r>
            <w:r w:rsidRPr="006A6D73">
              <w:rPr>
                <w:rStyle w:val="BlackText"/>
              </w:rPr>
              <w:t xml:space="preserve"> | </w:t>
            </w:r>
            <w:proofErr w:type="spellStart"/>
            <w:r w:rsidRPr="00F4119F">
              <w:rPr>
                <w:rStyle w:val="BlackText"/>
              </w:rPr>
              <w:t>Haftonim</w:t>
            </w:r>
            <w:proofErr w:type="spellEnd"/>
            <w:r w:rsidRPr="00F4119F">
              <w:rPr>
                <w:rStyle w:val="BlackText"/>
              </w:rPr>
              <w:t xml:space="preserve"> Publication</w:t>
            </w:r>
          </w:p>
          <w:p w14:paraId="2ECF232F" w14:textId="77621FF4" w:rsidR="00BB38F4" w:rsidRPr="00565B06" w:rsidRDefault="00BB38F4" w:rsidP="00BB38F4">
            <w:pPr>
              <w:pStyle w:val="Heading3"/>
            </w:pPr>
            <w:r>
              <w:t>Mar 2021 – jul 2021</w:t>
            </w:r>
          </w:p>
          <w:p w14:paraId="5B859611" w14:textId="77777777" w:rsidR="00BB38F4" w:rsidRDefault="00BB38F4" w:rsidP="00BB38F4">
            <w:r>
              <w:t>First experience in book translation</w:t>
            </w:r>
          </w:p>
          <w:p w14:paraId="2EDAFBC5" w14:textId="46D7F608" w:rsidR="00BB38F4" w:rsidRDefault="00BB38F4" w:rsidP="00BB38F4">
            <w:pPr>
              <w:pStyle w:val="ListParagraph"/>
              <w:numPr>
                <w:ilvl w:val="0"/>
                <w:numId w:val="21"/>
              </w:numPr>
            </w:pPr>
            <w:r>
              <w:t>Translat</w:t>
            </w:r>
            <w:r w:rsidR="008E2A97">
              <w:t>i</w:t>
            </w:r>
            <w:r w:rsidR="00C71C1D">
              <w:t>ng</w:t>
            </w:r>
            <w:r w:rsidR="008E2A97">
              <w:t xml:space="preserve"> of</w:t>
            </w:r>
            <w:r>
              <w:t xml:space="preserve"> a </w:t>
            </w:r>
            <w:r>
              <w:rPr>
                <w:lang w:bidi="fa-IR"/>
              </w:rPr>
              <w:t xml:space="preserve">scientific teenage </w:t>
            </w:r>
            <w:r>
              <w:t xml:space="preserve">book named </w:t>
            </w:r>
            <w:r w:rsidRPr="002F1DFB">
              <w:rPr>
                <w:b/>
                <w:bCs/>
              </w:rPr>
              <w:t xml:space="preserve">"Archimedes and the </w:t>
            </w:r>
            <w:r w:rsidR="00C71C1D">
              <w:rPr>
                <w:b/>
                <w:bCs/>
              </w:rPr>
              <w:t>D</w:t>
            </w:r>
            <w:r w:rsidRPr="002F1DFB">
              <w:rPr>
                <w:b/>
                <w:bCs/>
              </w:rPr>
              <w:t xml:space="preserve">oor of </w:t>
            </w:r>
            <w:r w:rsidR="00C71C1D">
              <w:rPr>
                <w:b/>
                <w:bCs/>
              </w:rPr>
              <w:t>S</w:t>
            </w:r>
            <w:r w:rsidRPr="002F1DFB">
              <w:rPr>
                <w:b/>
                <w:bCs/>
              </w:rPr>
              <w:t>cience"</w:t>
            </w:r>
            <w:r w:rsidRPr="002F1DFB">
              <w:t xml:space="preserve">, which was later published by </w:t>
            </w:r>
            <w:proofErr w:type="spellStart"/>
            <w:r w:rsidRPr="002F1DFB">
              <w:t>Haftonim</w:t>
            </w:r>
            <w:proofErr w:type="spellEnd"/>
            <w:r w:rsidRPr="002F1DFB">
              <w:t xml:space="preserve"> Publication.</w:t>
            </w:r>
          </w:p>
          <w:p w14:paraId="21F97621" w14:textId="6C1495BE" w:rsidR="00BB38F4" w:rsidRDefault="00BB38F4" w:rsidP="00BB38F4">
            <w:pPr>
              <w:pStyle w:val="ListParagraph"/>
              <w:numPr>
                <w:ilvl w:val="0"/>
                <w:numId w:val="21"/>
              </w:numPr>
            </w:pPr>
            <w:r>
              <w:t>Ha</w:t>
            </w:r>
            <w:r w:rsidR="00D00CA9">
              <w:t>v</w:t>
            </w:r>
            <w:r w:rsidR="008E2A97">
              <w:t>e</w:t>
            </w:r>
            <w:r>
              <w:t xml:space="preserve"> a great experience dealing with English literature and finding an appropriate Persian translation for the text.</w:t>
            </w:r>
          </w:p>
          <w:p w14:paraId="67A85DC2" w14:textId="06681518" w:rsidR="008E2A97" w:rsidRDefault="003A345E" w:rsidP="008E2A97">
            <w:pPr>
              <w:pStyle w:val="ListParagraph"/>
              <w:rPr>
                <w:b/>
                <w:bCs/>
              </w:rPr>
            </w:pPr>
            <w:r w:rsidRPr="003A345E">
              <w:rPr>
                <w:b/>
                <w:bCs/>
              </w:rPr>
              <w:t>Soft Skills:</w:t>
            </w:r>
            <w:r w:rsidR="002C5774">
              <w:rPr>
                <w:b/>
                <w:bCs/>
              </w:rPr>
              <w:t xml:space="preserve"> </w:t>
            </w:r>
            <w:r w:rsidR="002C5774" w:rsidRPr="002C5774">
              <w:t>Time Management</w:t>
            </w:r>
            <w:r w:rsidR="002C5774">
              <w:rPr>
                <w:b/>
                <w:bCs/>
              </w:rPr>
              <w:t xml:space="preserve"> </w:t>
            </w:r>
          </w:p>
          <w:p w14:paraId="4E86E80B" w14:textId="322AF901" w:rsidR="00CB5D0B" w:rsidRPr="00565B06" w:rsidRDefault="00CB5D0B" w:rsidP="00A52131">
            <w:pPr>
              <w:pStyle w:val="Heading2"/>
            </w:pPr>
            <w:r w:rsidRPr="00F4119F">
              <w:t>NFT Marketing</w:t>
            </w:r>
            <w:r w:rsidRPr="00FE3C37">
              <w:rPr>
                <w:rStyle w:val="BlackText"/>
              </w:rPr>
              <w:t xml:space="preserve"> | </w:t>
            </w:r>
            <w:r>
              <w:rPr>
                <w:rStyle w:val="BlackText"/>
              </w:rPr>
              <w:t>Self Employed</w:t>
            </w:r>
          </w:p>
          <w:p w14:paraId="2880C43E" w14:textId="12491AA1" w:rsidR="00CB5D0B" w:rsidRDefault="00CB5D0B" w:rsidP="00A52131">
            <w:pPr>
              <w:pStyle w:val="Heading3"/>
            </w:pPr>
            <w:r>
              <w:t>jan 2022 – jul 2022</w:t>
            </w:r>
          </w:p>
          <w:p w14:paraId="55DA0F7C" w14:textId="26507EE5" w:rsidR="00CB5D0B" w:rsidRDefault="00CB5D0B" w:rsidP="00A52131">
            <w:pPr>
              <w:pStyle w:val="Heading3"/>
            </w:pPr>
            <w:r w:rsidRPr="00F4119F">
              <w:rPr>
                <w:rFonts w:asciiTheme="minorHAnsi" w:eastAsiaTheme="minorHAnsi" w:hAnsiTheme="minorHAnsi" w:cstheme="minorBidi"/>
                <w:caps w:val="0"/>
                <w:szCs w:val="22"/>
              </w:rPr>
              <w:t>Part-time job</w:t>
            </w:r>
          </w:p>
          <w:p w14:paraId="08BC35BC" w14:textId="77777777" w:rsidR="00CB5D0B" w:rsidRPr="00565B06" w:rsidRDefault="00CB5D0B" w:rsidP="00A52131">
            <w:pPr>
              <w:pStyle w:val="Heading3"/>
            </w:pPr>
          </w:p>
          <w:p w14:paraId="2B7DBDCE" w14:textId="538A32AF" w:rsidR="00CB5D0B" w:rsidRDefault="00D00CA9" w:rsidP="000F3A17">
            <w:pPr>
              <w:numPr>
                <w:ilvl w:val="0"/>
                <w:numId w:val="20"/>
              </w:numPr>
              <w:spacing w:after="0"/>
            </w:pPr>
            <w:r>
              <w:t>Running</w:t>
            </w:r>
            <w:r w:rsidR="00CB5D0B" w:rsidRPr="00F4119F">
              <w:t xml:space="preserve"> my brand named "</w:t>
            </w:r>
            <w:proofErr w:type="spellStart"/>
            <w:r w:rsidR="00CB5D0B" w:rsidRPr="00F4119F">
              <w:t>Callipen</w:t>
            </w:r>
            <w:proofErr w:type="spellEnd"/>
            <w:r w:rsidR="00CB5D0B" w:rsidRPr="00F4119F">
              <w:t>" for creating and selling calligraphic artworks.</w:t>
            </w:r>
          </w:p>
          <w:p w14:paraId="6EF5349E" w14:textId="4E52B478" w:rsidR="00CB5D0B" w:rsidRDefault="00D00CA9" w:rsidP="000F3A17">
            <w:pPr>
              <w:numPr>
                <w:ilvl w:val="0"/>
                <w:numId w:val="20"/>
              </w:numPr>
              <w:spacing w:after="0"/>
            </w:pPr>
            <w:r>
              <w:t>Reaching</w:t>
            </w:r>
            <w:r w:rsidR="00CB5D0B" w:rsidRPr="00F4119F">
              <w:t xml:space="preserve"> a good number of worldwide sells by taking advantage of marketing strategies</w:t>
            </w:r>
          </w:p>
          <w:p w14:paraId="0BF36A52" w14:textId="773E0890" w:rsidR="00CB5D0B" w:rsidRDefault="00D00CA9" w:rsidP="000F3A17">
            <w:pPr>
              <w:numPr>
                <w:ilvl w:val="0"/>
                <w:numId w:val="20"/>
              </w:numPr>
              <w:spacing w:after="0"/>
            </w:pPr>
            <w:r>
              <w:t>E</w:t>
            </w:r>
            <w:r w:rsidR="00CB5D0B">
              <w:t>xperienc</w:t>
            </w:r>
            <w:r>
              <w:t>ing international</w:t>
            </w:r>
            <w:r w:rsidR="00CB5D0B">
              <w:t xml:space="preserve"> communicat</w:t>
            </w:r>
            <w:r>
              <w:t>ion</w:t>
            </w:r>
            <w:r w:rsidR="00CB5D0B">
              <w:t xml:space="preserve"> with people </w:t>
            </w:r>
            <w:r>
              <w:t xml:space="preserve">of different countries </w:t>
            </w:r>
            <w:r w:rsidR="00CB5D0B">
              <w:t>and find</w:t>
            </w:r>
            <w:r>
              <w:t>ing</w:t>
            </w:r>
            <w:r w:rsidR="00CB5D0B">
              <w:t xml:space="preserve"> a common purpose, regarding the geographic and cultural diversity.</w:t>
            </w:r>
          </w:p>
          <w:p w14:paraId="690365EA" w14:textId="55E24D36" w:rsidR="003A345E" w:rsidRDefault="003A345E" w:rsidP="003A345E">
            <w:pPr>
              <w:ind w:left="720"/>
            </w:pPr>
            <w:r w:rsidRPr="003A345E">
              <w:rPr>
                <w:b/>
                <w:bCs/>
              </w:rPr>
              <w:t>Soft Skills:</w:t>
            </w:r>
            <w:r w:rsidR="002C5774">
              <w:rPr>
                <w:b/>
                <w:bCs/>
              </w:rPr>
              <w:t xml:space="preserve"> </w:t>
            </w:r>
            <w:r w:rsidR="002C5774" w:rsidRPr="002C5774">
              <w:t>Time Management, Mind Mapping, Communication</w:t>
            </w:r>
            <w:r w:rsidR="002C5774">
              <w:rPr>
                <w:b/>
                <w:bCs/>
              </w:rPr>
              <w:t xml:space="preserve"> </w:t>
            </w:r>
          </w:p>
          <w:p w14:paraId="73E3FC80" w14:textId="77777777" w:rsidR="00CB5D0B" w:rsidRDefault="00CB5D0B" w:rsidP="00A52131">
            <w:pPr>
              <w:pStyle w:val="Heading1"/>
            </w:pPr>
          </w:p>
          <w:p w14:paraId="1969E243" w14:textId="77777777" w:rsidR="00312A6E" w:rsidRDefault="00312A6E" w:rsidP="00312A6E">
            <w:pPr>
              <w:pStyle w:val="Heading1"/>
            </w:pPr>
            <w:r>
              <w:t>Selected Projects</w:t>
            </w:r>
          </w:p>
          <w:p w14:paraId="0E19DF50" w14:textId="77777777" w:rsidR="00312A6E" w:rsidRPr="00565B06" w:rsidRDefault="00312A6E" w:rsidP="00312A6E">
            <w:pPr>
              <w:pStyle w:val="Heading2"/>
            </w:pPr>
            <w:r>
              <w:t>Magnetic Levitation</w:t>
            </w:r>
            <w:r w:rsidRPr="006A6D73">
              <w:rPr>
                <w:rStyle w:val="BlackText"/>
              </w:rPr>
              <w:t xml:space="preserve"> | </w:t>
            </w:r>
            <w:sdt>
              <w:sdtPr>
                <w:id w:val="313616643"/>
                <w:placeholder>
                  <w:docPart w:val="8596D3E525EB45AE85A2B44051556187"/>
                </w:placeholder>
                <w15:appearance w15:val="hidden"/>
              </w:sdtPr>
              <w:sdtEndPr>
                <w:rPr>
                  <w:rStyle w:val="BlackText"/>
                  <w:color w:val="000000" w:themeColor="text1"/>
                </w:rPr>
              </w:sdtEndPr>
              <w:sdtContent>
                <w:r>
                  <w:t xml:space="preserve">DR. Mohammad Hossein </w:t>
                </w:r>
                <w:proofErr w:type="spellStart"/>
                <w:r>
                  <w:t>Kazemi</w:t>
                </w:r>
                <w:proofErr w:type="spellEnd"/>
              </w:sdtContent>
            </w:sdt>
          </w:p>
          <w:p w14:paraId="1198B1AB" w14:textId="77777777" w:rsidR="00312A6E" w:rsidRDefault="00312A6E" w:rsidP="00312A6E">
            <w:pPr>
              <w:pStyle w:val="Heading3"/>
            </w:pPr>
            <w:r>
              <w:t>Jul 2019 – jul 2023</w:t>
            </w:r>
          </w:p>
          <w:p w14:paraId="29E4AA0A" w14:textId="77777777" w:rsidR="00312A6E" w:rsidRPr="00AA1B24" w:rsidRDefault="00312A6E" w:rsidP="00312A6E">
            <w:pPr>
              <w:pStyle w:val="Heading3"/>
              <w:rPr>
                <w:rFonts w:asciiTheme="minorHAnsi" w:eastAsiaTheme="minorHAnsi" w:hAnsiTheme="minorHAnsi" w:cstheme="minorBidi"/>
                <w:caps w:val="0"/>
                <w:szCs w:val="22"/>
              </w:rPr>
            </w:pPr>
            <w:r w:rsidRPr="00AA1B24">
              <w:rPr>
                <w:rFonts w:asciiTheme="minorHAnsi" w:eastAsiaTheme="minorHAnsi" w:hAnsiTheme="minorHAnsi" w:cstheme="minorBidi"/>
                <w:caps w:val="0"/>
                <w:szCs w:val="22"/>
              </w:rPr>
              <w:t>B.Sc. Thesis</w:t>
            </w:r>
          </w:p>
          <w:p w14:paraId="445C0EF5" w14:textId="77777777" w:rsidR="00312A6E" w:rsidRPr="00CA63C6" w:rsidRDefault="00312A6E" w:rsidP="00312A6E">
            <w:pPr>
              <w:pStyle w:val="ListParagraph"/>
              <w:numPr>
                <w:ilvl w:val="0"/>
                <w:numId w:val="22"/>
              </w:numPr>
            </w:pPr>
            <w:r w:rsidRPr="00CA63C6">
              <w:t>Design and implement</w:t>
            </w:r>
            <w:r>
              <w:t>ation of</w:t>
            </w:r>
            <w:r w:rsidRPr="00CA63C6">
              <w:t xml:space="preserve"> a</w:t>
            </w:r>
            <w:r>
              <w:t xml:space="preserve">n </w:t>
            </w:r>
            <w:r w:rsidRPr="00CA63C6">
              <w:t>Arduino</w:t>
            </w:r>
            <w:r>
              <w:t>-based</w:t>
            </w:r>
            <w:r w:rsidRPr="00CA63C6">
              <w:t xml:space="preserve"> control system to levitate a permanent magnet using an electromagnet</w:t>
            </w:r>
          </w:p>
          <w:p w14:paraId="1AB6B83B" w14:textId="77777777" w:rsidR="00312A6E" w:rsidRDefault="00312A6E" w:rsidP="00312A6E">
            <w:pPr>
              <w:pStyle w:val="ListParagraph"/>
              <w:numPr>
                <w:ilvl w:val="0"/>
                <w:numId w:val="22"/>
              </w:numPr>
            </w:pPr>
            <w:r>
              <w:t>Experimenting several methods of control, including PID and H-infinite and determining the best.</w:t>
            </w:r>
          </w:p>
          <w:p w14:paraId="6EC66022" w14:textId="77777777" w:rsidR="00312A6E" w:rsidRDefault="00312A6E" w:rsidP="00312A6E">
            <w:pPr>
              <w:pStyle w:val="ListParagraph"/>
              <w:numPr>
                <w:ilvl w:val="0"/>
                <w:numId w:val="22"/>
              </w:numPr>
            </w:pPr>
            <w:r>
              <w:t>Sketch, implement and optimize an electrical circuit to achieve the desired performance.</w:t>
            </w:r>
          </w:p>
          <w:p w14:paraId="4B62FB1A" w14:textId="77777777" w:rsidR="00312A6E" w:rsidRDefault="00312A6E" w:rsidP="00312A6E">
            <w:pPr>
              <w:pStyle w:val="ListParagraph"/>
              <w:numPr>
                <w:ilvl w:val="0"/>
                <w:numId w:val="22"/>
              </w:numPr>
            </w:pPr>
            <w:r>
              <w:t>The project is in the Literature Review and Theorems step now. The Simulation step will start afterward.</w:t>
            </w:r>
          </w:p>
          <w:p w14:paraId="2F47ECF0" w14:textId="77777777" w:rsidR="00312A6E" w:rsidRDefault="00312A6E" w:rsidP="00312A6E">
            <w:pPr>
              <w:pStyle w:val="ListParagraph"/>
            </w:pPr>
            <w:r w:rsidRPr="002C5774">
              <w:rPr>
                <w:b/>
                <w:bCs/>
              </w:rPr>
              <w:t>Technical skills:</w:t>
            </w:r>
            <w:r>
              <w:t xml:space="preserve"> Arduino, MATLAB, Simulink, Proteus</w:t>
            </w:r>
          </w:p>
          <w:p w14:paraId="75597A84" w14:textId="77777777" w:rsidR="00312A6E" w:rsidRDefault="00312A6E" w:rsidP="00312A6E">
            <w:pPr>
              <w:pStyle w:val="ListParagraph"/>
            </w:pPr>
            <w:r w:rsidRPr="002C5774">
              <w:rPr>
                <w:b/>
                <w:bCs/>
              </w:rPr>
              <w:t>Soft skills:</w:t>
            </w:r>
            <w:r>
              <w:t xml:space="preserve"> Time Management, Problem Solving, Documentation, Logical Thinking</w:t>
            </w:r>
          </w:p>
          <w:p w14:paraId="04BE172A" w14:textId="77777777" w:rsidR="00312A6E" w:rsidRPr="00565B06" w:rsidRDefault="00312A6E" w:rsidP="00312A6E">
            <w:pPr>
              <w:pStyle w:val="Heading2"/>
            </w:pPr>
            <w:r>
              <w:t>Speech Emotion Detection</w:t>
            </w:r>
            <w:r w:rsidRPr="006A6D73">
              <w:rPr>
                <w:rStyle w:val="BlackText"/>
              </w:rPr>
              <w:t xml:space="preserve"> | </w:t>
            </w:r>
            <w:sdt>
              <w:sdtPr>
                <w:id w:val="-461121558"/>
                <w:placeholder>
                  <w:docPart w:val="B8A4E32259A94FFE9B543184105D0674"/>
                </w:placeholder>
                <w15:appearance w15:val="hidden"/>
              </w:sdtPr>
              <w:sdtEndPr>
                <w:rPr>
                  <w:rStyle w:val="BlackText"/>
                  <w:color w:val="000000" w:themeColor="text1"/>
                </w:rPr>
              </w:sdtEndPr>
              <w:sdtContent>
                <w:r>
                  <w:t xml:space="preserve">DR. Hannan </w:t>
                </w:r>
                <w:proofErr w:type="spellStart"/>
                <w:r>
                  <w:t>Lohrasbi</w:t>
                </w:r>
                <w:proofErr w:type="spellEnd"/>
              </w:sdtContent>
            </w:sdt>
          </w:p>
          <w:p w14:paraId="0B8B4774" w14:textId="77777777" w:rsidR="00312A6E" w:rsidRDefault="00312A6E" w:rsidP="00312A6E">
            <w:pPr>
              <w:pStyle w:val="Heading3"/>
            </w:pPr>
            <w:r>
              <w:t>Jul 2019 – jul 2023</w:t>
            </w:r>
          </w:p>
          <w:p w14:paraId="7940F285" w14:textId="77777777" w:rsidR="00312A6E" w:rsidRPr="00AA1B24" w:rsidRDefault="00312A6E" w:rsidP="00312A6E">
            <w:pPr>
              <w:pStyle w:val="Heading3"/>
              <w:rPr>
                <w:rFonts w:asciiTheme="minorHAnsi" w:eastAsiaTheme="minorHAnsi" w:hAnsiTheme="minorHAnsi" w:cstheme="minorBidi"/>
                <w:caps w:val="0"/>
                <w:szCs w:val="22"/>
              </w:rPr>
            </w:pPr>
            <w:r>
              <w:rPr>
                <w:rFonts w:asciiTheme="minorHAnsi" w:eastAsiaTheme="minorHAnsi" w:hAnsiTheme="minorHAnsi" w:cstheme="minorBidi"/>
                <w:caps w:val="0"/>
                <w:szCs w:val="22"/>
              </w:rPr>
              <w:t>Digital Signal Processing (DSP) Project</w:t>
            </w:r>
          </w:p>
          <w:p w14:paraId="4BA4E029" w14:textId="77777777" w:rsidR="00312A6E" w:rsidRDefault="00312A6E" w:rsidP="00312A6E">
            <w:pPr>
              <w:pStyle w:val="ListParagraph"/>
              <w:numPr>
                <w:ilvl w:val="0"/>
                <w:numId w:val="29"/>
              </w:numPr>
            </w:pPr>
            <w:r>
              <w:t>Finding a suitable Persian dataset for the desired purpose</w:t>
            </w:r>
          </w:p>
          <w:p w14:paraId="0F386AE0" w14:textId="77777777" w:rsidR="00312A6E" w:rsidRDefault="00312A6E" w:rsidP="00312A6E">
            <w:pPr>
              <w:pStyle w:val="ListParagraph"/>
              <w:numPr>
                <w:ilvl w:val="0"/>
                <w:numId w:val="29"/>
              </w:numPr>
            </w:pPr>
            <w:r>
              <w:t xml:space="preserve">Training a Machine Learning model to detect the emotion and gender of the speaker from a </w:t>
            </w:r>
            <w:proofErr w:type="gramStart"/>
            <w:r>
              <w:t>given  voice</w:t>
            </w:r>
            <w:proofErr w:type="gramEnd"/>
            <w:r>
              <w:t xml:space="preserve"> recording</w:t>
            </w:r>
          </w:p>
          <w:p w14:paraId="0268CF06" w14:textId="362F69DD" w:rsidR="00312A6E" w:rsidRDefault="00A279F0" w:rsidP="00312A6E">
            <w:pPr>
              <w:pStyle w:val="ListParagraph"/>
              <w:numPr>
                <w:ilvl w:val="0"/>
                <w:numId w:val="29"/>
              </w:numPr>
            </w:pPr>
            <w:r>
              <w:t>achieving</w:t>
            </w:r>
            <w:r w:rsidR="00312A6E">
              <w:t xml:space="preserve"> an accuracy of 60% at the best case.</w:t>
            </w:r>
          </w:p>
          <w:p w14:paraId="09DABCC6" w14:textId="77777777" w:rsidR="00312A6E" w:rsidRDefault="00312A6E" w:rsidP="00312A6E">
            <w:pPr>
              <w:pStyle w:val="ListParagraph"/>
              <w:ind w:left="1080"/>
            </w:pPr>
            <w:r w:rsidRPr="00A279F0">
              <w:rPr>
                <w:b/>
                <w:bCs/>
              </w:rPr>
              <w:t>Technical skills:</w:t>
            </w:r>
            <w:r>
              <w:t xml:space="preserve"> MATLAB</w:t>
            </w:r>
          </w:p>
          <w:p w14:paraId="2788B620" w14:textId="77777777" w:rsidR="00312A6E" w:rsidRDefault="00312A6E" w:rsidP="00312A6E">
            <w:pPr>
              <w:pStyle w:val="ListParagraph"/>
              <w:ind w:left="1080"/>
            </w:pPr>
            <w:r w:rsidRPr="00A279F0">
              <w:rPr>
                <w:b/>
                <w:bCs/>
              </w:rPr>
              <w:t>Soft skills:</w:t>
            </w:r>
            <w:r>
              <w:t xml:space="preserve"> Problem Solving, Logical Thinking</w:t>
            </w:r>
          </w:p>
          <w:p w14:paraId="101462F9" w14:textId="0051A453" w:rsidR="00312A6E" w:rsidRPr="00565B06" w:rsidRDefault="00312A6E" w:rsidP="00312A6E">
            <w:pPr>
              <w:pStyle w:val="Heading2"/>
            </w:pPr>
            <w:r>
              <w:rPr>
                <w:rStyle w:val="BlackText"/>
                <w:color w:val="2479B7" w:themeColor="accent1"/>
              </w:rPr>
              <w:t>Monitoring and Recording</w:t>
            </w:r>
            <w:r w:rsidRPr="006A6D73">
              <w:rPr>
                <w:rStyle w:val="BlackText"/>
              </w:rPr>
              <w:t xml:space="preserve"> </w:t>
            </w:r>
            <w:r>
              <w:rPr>
                <w:rStyle w:val="BlackText"/>
                <w:color w:val="2479B7" w:themeColor="accent1"/>
              </w:rPr>
              <w:t xml:space="preserve">ECG Signal and Heart Rate </w:t>
            </w:r>
            <w:r w:rsidRPr="006A6D73">
              <w:rPr>
                <w:rStyle w:val="BlackText"/>
              </w:rPr>
              <w:t xml:space="preserve">| </w:t>
            </w:r>
            <w:sdt>
              <w:sdtPr>
                <w:id w:val="-1748793826"/>
                <w:placeholder>
                  <w:docPart w:val="5C1AB08003D6421ABE64DDE6E8BCDA56"/>
                </w:placeholder>
                <w15:appearance w15:val="hidden"/>
              </w:sdtPr>
              <w:sdtEndPr>
                <w:rPr>
                  <w:rStyle w:val="BlackText"/>
                  <w:color w:val="000000" w:themeColor="text1"/>
                </w:rPr>
              </w:sdtEndPr>
              <w:sdtContent>
                <w:r>
                  <w:t xml:space="preserve">DR. </w:t>
                </w:r>
                <w:r w:rsidR="00C71C1D">
                  <w:t xml:space="preserve">Mohammad </w:t>
                </w:r>
                <w:proofErr w:type="spellStart"/>
                <w:r>
                  <w:t>Pouyan</w:t>
                </w:r>
                <w:proofErr w:type="spellEnd"/>
              </w:sdtContent>
            </w:sdt>
          </w:p>
          <w:p w14:paraId="7925922A" w14:textId="77777777" w:rsidR="00312A6E" w:rsidRDefault="00312A6E" w:rsidP="00312A6E">
            <w:pPr>
              <w:pStyle w:val="Heading3"/>
            </w:pPr>
            <w:r>
              <w:t>Jul 2019 – jul 2023</w:t>
            </w:r>
          </w:p>
          <w:p w14:paraId="31655FCD" w14:textId="77777777" w:rsidR="00312A6E" w:rsidRPr="00AA1B24" w:rsidRDefault="00312A6E" w:rsidP="00312A6E">
            <w:pPr>
              <w:pStyle w:val="Heading3"/>
              <w:rPr>
                <w:rFonts w:asciiTheme="minorHAnsi" w:eastAsiaTheme="minorHAnsi" w:hAnsiTheme="minorHAnsi" w:cstheme="minorBidi"/>
                <w:caps w:val="0"/>
                <w:szCs w:val="22"/>
              </w:rPr>
            </w:pPr>
            <w:r>
              <w:rPr>
                <w:rFonts w:asciiTheme="minorHAnsi" w:eastAsiaTheme="minorHAnsi" w:hAnsiTheme="minorHAnsi" w:cstheme="minorBidi"/>
                <w:caps w:val="0"/>
                <w:szCs w:val="22"/>
              </w:rPr>
              <w:t xml:space="preserve">Assisting in a biomedical </w:t>
            </w:r>
            <w:proofErr w:type="spellStart"/>
            <w:proofErr w:type="gramStart"/>
            <w:r>
              <w:rPr>
                <w:rFonts w:asciiTheme="minorHAnsi" w:eastAsiaTheme="minorHAnsi" w:hAnsiTheme="minorHAnsi" w:cstheme="minorBidi"/>
                <w:caps w:val="0"/>
                <w:szCs w:val="22"/>
              </w:rPr>
              <w:t>B.Sc</w:t>
            </w:r>
            <w:proofErr w:type="spellEnd"/>
            <w:proofErr w:type="gramEnd"/>
            <w:r>
              <w:rPr>
                <w:rFonts w:asciiTheme="minorHAnsi" w:eastAsiaTheme="minorHAnsi" w:hAnsiTheme="minorHAnsi" w:cstheme="minorBidi"/>
                <w:caps w:val="0"/>
                <w:szCs w:val="22"/>
              </w:rPr>
              <w:t xml:space="preserve"> Thesis</w:t>
            </w:r>
          </w:p>
          <w:p w14:paraId="19190FC5" w14:textId="77777777" w:rsidR="00312A6E" w:rsidRDefault="00312A6E" w:rsidP="00312A6E">
            <w:pPr>
              <w:pStyle w:val="ListParagraph"/>
              <w:numPr>
                <w:ilvl w:val="0"/>
                <w:numId w:val="29"/>
              </w:numPr>
            </w:pPr>
            <w:r>
              <w:t>Design an Arduino-based project to record ECG signal using a pulse sensor and save the data for further medical usage</w:t>
            </w:r>
          </w:p>
          <w:p w14:paraId="717EB94D" w14:textId="77777777" w:rsidR="00312A6E" w:rsidRDefault="00312A6E" w:rsidP="00312A6E">
            <w:pPr>
              <w:pStyle w:val="ListParagraph"/>
              <w:numPr>
                <w:ilvl w:val="0"/>
                <w:numId w:val="29"/>
              </w:numPr>
            </w:pPr>
            <w:r>
              <w:t>Having a chance to learn about biomedical sensor and devices, due to the need of medical knowledge for developing the desired device.</w:t>
            </w:r>
          </w:p>
          <w:p w14:paraId="34729D64" w14:textId="60065B12" w:rsidR="00A279F0" w:rsidRDefault="00312A6E" w:rsidP="00A279F0">
            <w:pPr>
              <w:pStyle w:val="ListParagraph"/>
              <w:numPr>
                <w:ilvl w:val="0"/>
                <w:numId w:val="29"/>
              </w:numPr>
            </w:pPr>
            <w:r>
              <w:t>The device is currently under test and development.</w:t>
            </w:r>
          </w:p>
          <w:p w14:paraId="423EB391" w14:textId="3CF642A0" w:rsidR="00A279F0" w:rsidRDefault="00A279F0" w:rsidP="00A279F0">
            <w:pPr>
              <w:pStyle w:val="ListParagraph"/>
              <w:ind w:left="1080"/>
            </w:pPr>
            <w:r w:rsidRPr="00A279F0">
              <w:rPr>
                <w:b/>
                <w:bCs/>
              </w:rPr>
              <w:t>Technical skills:</w:t>
            </w:r>
            <w:r>
              <w:t xml:space="preserve"> </w:t>
            </w:r>
            <w:r>
              <w:t>Arduino</w:t>
            </w:r>
          </w:p>
          <w:p w14:paraId="3A7C00FD" w14:textId="367FB1CB" w:rsidR="00A279F0" w:rsidRPr="00312A6E" w:rsidRDefault="00A279F0" w:rsidP="00A279F0">
            <w:pPr>
              <w:pStyle w:val="ListParagraph"/>
              <w:ind w:left="1080"/>
            </w:pPr>
            <w:r w:rsidRPr="00A279F0">
              <w:rPr>
                <w:b/>
                <w:bCs/>
              </w:rPr>
              <w:t>Soft skills:</w:t>
            </w:r>
            <w:r>
              <w:t xml:space="preserve"> Logical Thinking</w:t>
            </w:r>
            <w:r>
              <w:t xml:space="preserve">, </w:t>
            </w:r>
            <w:r>
              <w:t>Problem Solving</w:t>
            </w:r>
            <w:r>
              <w:t>, Team work</w:t>
            </w:r>
          </w:p>
          <w:p w14:paraId="1BE99D87" w14:textId="2B31B1B6" w:rsidR="00312A6E" w:rsidRDefault="00000000" w:rsidP="00312A6E">
            <w:pPr>
              <w:pStyle w:val="Heading1"/>
            </w:pPr>
            <w:sdt>
              <w:sdtPr>
                <w:id w:val="29610317"/>
                <w:placeholder>
                  <w:docPart w:val="7778CB403B1B4A99B790ED933587F064"/>
                </w:placeholder>
                <w:temporary/>
                <w:showingPlcHdr/>
                <w15:appearance w15:val="hidden"/>
              </w:sdtPr>
              <w:sdtContent>
                <w:r w:rsidR="00312A6E">
                  <w:t>Skills</w:t>
                </w:r>
              </w:sdtContent>
            </w:sdt>
          </w:p>
          <w:p w14:paraId="6C4CFBDD" w14:textId="62A460AE" w:rsidR="00312A6E" w:rsidRPr="00047F93" w:rsidRDefault="00312A6E" w:rsidP="00312A6E">
            <w:pPr>
              <w:pStyle w:val="ListBullet"/>
              <w:spacing w:line="276" w:lineRule="auto"/>
              <w:rPr>
                <w:b/>
                <w:bCs/>
              </w:rPr>
            </w:pPr>
            <w:r w:rsidRPr="0005333A">
              <w:rPr>
                <w:rFonts w:asciiTheme="majorHAnsi" w:eastAsiaTheme="majorEastAsia" w:hAnsiTheme="majorHAnsi" w:cstheme="majorBidi"/>
                <w:b/>
                <w:color w:val="2479B7" w:themeColor="accent1"/>
                <w:sz w:val="26"/>
                <w:szCs w:val="26"/>
              </w:rPr>
              <w:t xml:space="preserve">Programming: </w:t>
            </w:r>
            <w:r w:rsidRPr="00136E51">
              <w:t>Python</w:t>
            </w:r>
            <w:r w:rsidR="00A279F0">
              <w:t xml:space="preserve"> (</w:t>
            </w:r>
            <w:r w:rsidRPr="00A279F0">
              <w:rPr>
                <w:i/>
                <w:iCs/>
                <w:sz w:val="16"/>
                <w:szCs w:val="18"/>
              </w:rPr>
              <w:t>pandas,</w:t>
            </w:r>
            <w:r w:rsidR="00A45F22" w:rsidRPr="00A279F0">
              <w:rPr>
                <w:rFonts w:hint="cs"/>
                <w:i/>
                <w:iCs/>
                <w:sz w:val="16"/>
                <w:szCs w:val="18"/>
                <w:rtl/>
              </w:rPr>
              <w:t xml:space="preserve"> </w:t>
            </w:r>
            <w:r w:rsidR="00A279F0" w:rsidRPr="00A279F0">
              <w:rPr>
                <w:i/>
                <w:iCs/>
                <w:sz w:val="16"/>
                <w:szCs w:val="18"/>
              </w:rPr>
              <w:t>NumPy</w:t>
            </w:r>
            <w:r w:rsidRPr="00A279F0">
              <w:rPr>
                <w:i/>
                <w:iCs/>
                <w:sz w:val="16"/>
                <w:szCs w:val="18"/>
              </w:rPr>
              <w:t>,</w:t>
            </w:r>
            <w:r w:rsidR="00A45F22" w:rsidRPr="00A279F0">
              <w:rPr>
                <w:rFonts w:hint="cs"/>
                <w:i/>
                <w:iCs/>
                <w:sz w:val="16"/>
                <w:szCs w:val="18"/>
                <w:rtl/>
              </w:rPr>
              <w:t xml:space="preserve"> </w:t>
            </w:r>
            <w:r w:rsidRPr="00A279F0">
              <w:rPr>
                <w:i/>
                <w:iCs/>
                <w:sz w:val="16"/>
                <w:szCs w:val="18"/>
              </w:rPr>
              <w:t>sklearn,</w:t>
            </w:r>
            <w:r w:rsidR="00A45F22" w:rsidRPr="00A279F0">
              <w:rPr>
                <w:rFonts w:hint="cs"/>
                <w:i/>
                <w:iCs/>
                <w:sz w:val="16"/>
                <w:szCs w:val="18"/>
                <w:rtl/>
              </w:rPr>
              <w:t xml:space="preserve"> </w:t>
            </w:r>
            <w:r w:rsidR="00A279F0" w:rsidRPr="00A279F0">
              <w:rPr>
                <w:i/>
                <w:iCs/>
                <w:sz w:val="16"/>
                <w:szCs w:val="18"/>
              </w:rPr>
              <w:t>TensorFlo</w:t>
            </w:r>
            <w:r w:rsidR="00A279F0">
              <w:rPr>
                <w:i/>
                <w:iCs/>
                <w:sz w:val="16"/>
                <w:szCs w:val="18"/>
              </w:rPr>
              <w:t>w</w:t>
            </w:r>
            <w:r w:rsidR="00A279F0">
              <w:rPr>
                <w:i/>
                <w:iCs/>
                <w:szCs w:val="18"/>
              </w:rPr>
              <w:t>)</w:t>
            </w:r>
            <w:r w:rsidRPr="00136E51">
              <w:t>, Arduino</w:t>
            </w:r>
            <w:r>
              <w:t xml:space="preserve">, </w:t>
            </w:r>
            <w:r w:rsidRPr="00136E51">
              <w:t>Verilog,</w:t>
            </w:r>
            <w:r>
              <w:t xml:space="preserve"> </w:t>
            </w:r>
            <w:r w:rsidRPr="00136E51">
              <w:t>C++</w:t>
            </w:r>
          </w:p>
          <w:p w14:paraId="6067337C" w14:textId="77777777" w:rsidR="00312A6E" w:rsidRDefault="00312A6E" w:rsidP="00312A6E">
            <w:pPr>
              <w:pStyle w:val="ListBullet"/>
              <w:spacing w:line="276" w:lineRule="auto"/>
              <w:rPr>
                <w:b/>
                <w:bCs/>
              </w:rPr>
            </w:pPr>
            <w:r w:rsidRPr="0005333A">
              <w:rPr>
                <w:rFonts w:asciiTheme="majorHAnsi" w:eastAsiaTheme="majorEastAsia" w:hAnsiTheme="majorHAnsi" w:cstheme="majorBidi"/>
                <w:b/>
                <w:color w:val="2479B7" w:themeColor="accent1"/>
                <w:sz w:val="26"/>
                <w:szCs w:val="26"/>
              </w:rPr>
              <w:t xml:space="preserve">Engineering Software: </w:t>
            </w:r>
            <w:r w:rsidRPr="00136E51">
              <w:t>MATLAB, Simulink, Proteus, Arduino, ISE</w:t>
            </w:r>
          </w:p>
          <w:p w14:paraId="722F12F5" w14:textId="77777777" w:rsidR="00312A6E" w:rsidRDefault="00312A6E" w:rsidP="00312A6E">
            <w:pPr>
              <w:pStyle w:val="ListBullet"/>
              <w:spacing w:line="276" w:lineRule="auto"/>
            </w:pPr>
            <w:r w:rsidRPr="0005333A">
              <w:rPr>
                <w:rFonts w:asciiTheme="majorHAnsi" w:eastAsiaTheme="majorEastAsia" w:hAnsiTheme="majorHAnsi" w:cstheme="majorBidi"/>
                <w:b/>
                <w:color w:val="2479B7" w:themeColor="accent1"/>
                <w:sz w:val="26"/>
                <w:szCs w:val="26"/>
              </w:rPr>
              <w:t>Others</w:t>
            </w:r>
            <w:r w:rsidRPr="00047F93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>
              <w:t>Machine Learning algorithms and implementation, Microsoft Office</w:t>
            </w:r>
          </w:p>
          <w:p w14:paraId="31F13C8E" w14:textId="5621B9AF" w:rsidR="0005333A" w:rsidRDefault="00312A6E" w:rsidP="00312A6E">
            <w:pPr>
              <w:pStyle w:val="ListBullet"/>
              <w:spacing w:line="276" w:lineRule="auto"/>
            </w:pPr>
            <w:r w:rsidRPr="0005333A">
              <w:rPr>
                <w:rFonts w:asciiTheme="majorHAnsi" w:eastAsiaTheme="majorEastAsia" w:hAnsiTheme="majorHAnsi" w:cstheme="majorBidi"/>
                <w:b/>
                <w:color w:val="2479B7" w:themeColor="accent1"/>
                <w:sz w:val="26"/>
                <w:szCs w:val="26"/>
              </w:rPr>
              <w:t>Soft Skills</w:t>
            </w:r>
            <w:r>
              <w:t>: Time Management, Problem</w:t>
            </w:r>
            <w:r>
              <w:noBreakHyphen/>
              <w:t>solving, Logical Thinking, Mind Mapping, Documentation, Communication, Teamwork</w:t>
            </w:r>
          </w:p>
          <w:p w14:paraId="44A77F56" w14:textId="77777777" w:rsidR="008E2A97" w:rsidRDefault="008E2A97" w:rsidP="00312A6E">
            <w:pPr>
              <w:pStyle w:val="ListBullet"/>
              <w:spacing w:line="276" w:lineRule="auto"/>
            </w:pPr>
          </w:p>
          <w:p w14:paraId="437F1EED" w14:textId="77777777" w:rsidR="008E2A97" w:rsidRDefault="008E2A97" w:rsidP="008E2A97">
            <w:pPr>
              <w:pStyle w:val="Heading1"/>
            </w:pPr>
            <w:r>
              <w:t>Languages</w:t>
            </w:r>
          </w:p>
          <w:p w14:paraId="7ED251CB" w14:textId="77777777" w:rsidR="008E2A97" w:rsidRDefault="008E2A97" w:rsidP="008E2A97">
            <w:pPr>
              <w:pStyle w:val="Heading1"/>
            </w:pPr>
            <w:r w:rsidRPr="00834129">
              <w:rPr>
                <w:rStyle w:val="BlackText"/>
                <w:caps w:val="0"/>
                <w:color w:val="2479B7" w:themeColor="accent1"/>
                <w:szCs w:val="26"/>
              </w:rPr>
              <w:t>Persian:</w:t>
            </w:r>
            <w:r>
              <w:rPr>
                <w:rStyle w:val="BlackText"/>
              </w:rPr>
              <w:t xml:space="preserve"> </w:t>
            </w:r>
            <w:r w:rsidRPr="00834129">
              <w:rPr>
                <w:rFonts w:asciiTheme="minorHAnsi" w:eastAsiaTheme="minorHAnsi" w:hAnsiTheme="minorHAnsi" w:cstheme="minorBidi"/>
                <w:b w:val="0"/>
                <w:caps w:val="0"/>
                <w:sz w:val="20"/>
                <w:szCs w:val="22"/>
              </w:rPr>
              <w:t>Native</w:t>
            </w:r>
            <w:r>
              <w:rPr>
                <w:rFonts w:asciiTheme="minorHAnsi" w:eastAsiaTheme="minorHAnsi" w:hAnsiTheme="minorHAnsi" w:cstheme="minorBidi"/>
                <w:b w:val="0"/>
                <w:caps w:val="0"/>
                <w:sz w:val="20"/>
                <w:szCs w:val="22"/>
              </w:rPr>
              <w:t xml:space="preserve">                   </w:t>
            </w:r>
            <w:r>
              <w:rPr>
                <w:caps w:val="0"/>
                <w:noProof/>
                <w:color w:val="2479B7" w:themeColor="accent1"/>
                <w:szCs w:val="26"/>
              </w:rPr>
              <mc:AlternateContent>
                <mc:Choice Requires="wps">
                  <w:drawing>
                    <wp:inline distT="0" distB="0" distL="0" distR="0" wp14:anchorId="3654E4AC" wp14:editId="71D562CA">
                      <wp:extent cx="132348" cy="132348"/>
                      <wp:effectExtent l="0" t="0" r="1270" b="1270"/>
                      <wp:docPr id="2032337677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48" cy="13234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743BDAA" id="Oval 2" o:spid="_x0000_s1026" style="width:10.4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" fillcolor="#2479b7 [3204]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  <w:r>
              <w:rPr>
                <w:caps w:val="0"/>
                <w:noProof/>
                <w:color w:val="2479B7" w:themeColor="accent1"/>
                <w:szCs w:val="26"/>
              </w:rPr>
              <mc:AlternateContent>
                <mc:Choice Requires="wps">
                  <w:drawing>
                    <wp:inline distT="0" distB="0" distL="0" distR="0" wp14:anchorId="223BC417" wp14:editId="69DE5EA0">
                      <wp:extent cx="132348" cy="132348"/>
                      <wp:effectExtent l="0" t="0" r="1270" b="1270"/>
                      <wp:docPr id="1863039234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48" cy="13234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A774F26" id="Oval 2" o:spid="_x0000_s1026" style="width:10.4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" fillcolor="#2479b7 [3204]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  <w:r>
              <w:rPr>
                <w:caps w:val="0"/>
                <w:noProof/>
                <w:color w:val="2479B7" w:themeColor="accent1"/>
                <w:szCs w:val="26"/>
              </w:rPr>
              <mc:AlternateContent>
                <mc:Choice Requires="wps">
                  <w:drawing>
                    <wp:inline distT="0" distB="0" distL="0" distR="0" wp14:anchorId="12E109C7" wp14:editId="5E40CF1D">
                      <wp:extent cx="132348" cy="132348"/>
                      <wp:effectExtent l="0" t="0" r="1270" b="1270"/>
                      <wp:docPr id="1962325645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48" cy="13234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68A9EBD" id="Oval 2" o:spid="_x0000_s1026" style="width:10.4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" fillcolor="#2479b7 [3204]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  <w:r>
              <w:rPr>
                <w:caps w:val="0"/>
                <w:noProof/>
                <w:color w:val="2479B7" w:themeColor="accent1"/>
                <w:szCs w:val="26"/>
              </w:rPr>
              <mc:AlternateContent>
                <mc:Choice Requires="wps">
                  <w:drawing>
                    <wp:inline distT="0" distB="0" distL="0" distR="0" wp14:anchorId="775671BC" wp14:editId="4A563035">
                      <wp:extent cx="132348" cy="132348"/>
                      <wp:effectExtent l="0" t="0" r="1270" b="1270"/>
                      <wp:docPr id="1505773729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48" cy="13234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D42EA9B" id="Oval 2" o:spid="_x0000_s1026" style="width:10.4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" fillcolor="#2479b7 [3204]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  <w:r>
              <w:rPr>
                <w:caps w:val="0"/>
                <w:noProof/>
                <w:color w:val="2479B7" w:themeColor="accent1"/>
                <w:szCs w:val="26"/>
              </w:rPr>
              <mc:AlternateContent>
                <mc:Choice Requires="wps">
                  <w:drawing>
                    <wp:inline distT="0" distB="0" distL="0" distR="0" wp14:anchorId="67844548" wp14:editId="5862C7CD">
                      <wp:extent cx="132348" cy="132348"/>
                      <wp:effectExtent l="0" t="0" r="1270" b="1270"/>
                      <wp:docPr id="1707200380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48" cy="13234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EA6C5DA" id="Oval 2" o:spid="_x0000_s1026" style="width:10.4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" fillcolor="#2479b7 [3204]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  <w:p w14:paraId="6598E7EF" w14:textId="77777777" w:rsidR="008E2A97" w:rsidRDefault="008E2A97" w:rsidP="008E2A97">
            <w:pPr>
              <w:pStyle w:val="Heading1"/>
            </w:pPr>
            <w:r w:rsidRPr="00834129">
              <w:rPr>
                <w:rStyle w:val="BlackText"/>
                <w:caps w:val="0"/>
                <w:color w:val="2479B7" w:themeColor="accent1"/>
                <w:szCs w:val="26"/>
              </w:rPr>
              <w:t>English</w:t>
            </w:r>
            <w:r w:rsidRPr="00112255">
              <w:rPr>
                <w:rStyle w:val="BlackText"/>
                <w:caps w:val="0"/>
                <w:color w:val="2479B7" w:themeColor="accent1"/>
                <w:szCs w:val="26"/>
              </w:rPr>
              <w:t>:</w:t>
            </w:r>
            <w:r>
              <w:rPr>
                <w:rStyle w:val="BlackText"/>
                <w:caps w:val="0"/>
                <w:color w:val="2479B7" w:themeColor="accent1"/>
                <w:szCs w:val="26"/>
              </w:rPr>
              <w:t xml:space="preserve"> </w:t>
            </w:r>
            <w:r w:rsidRPr="00834129">
              <w:rPr>
                <w:rFonts w:asciiTheme="minorHAnsi" w:eastAsiaTheme="minorHAnsi" w:hAnsiTheme="minorHAnsi" w:cstheme="minorBidi"/>
                <w:b w:val="0"/>
                <w:caps w:val="0"/>
                <w:sz w:val="20"/>
                <w:szCs w:val="22"/>
              </w:rPr>
              <w:t>Fluent</w:t>
            </w:r>
            <w:r>
              <w:rPr>
                <w:rFonts w:asciiTheme="minorHAnsi" w:eastAsiaTheme="minorHAnsi" w:hAnsiTheme="minorHAnsi" w:cstheme="minorBidi"/>
                <w:b w:val="0"/>
                <w:caps w:val="0"/>
                <w:sz w:val="20"/>
                <w:szCs w:val="22"/>
              </w:rPr>
              <w:t xml:space="preserve">                    </w:t>
            </w:r>
            <w:r>
              <w:rPr>
                <w:caps w:val="0"/>
                <w:noProof/>
                <w:color w:val="2479B7" w:themeColor="accent1"/>
                <w:szCs w:val="26"/>
              </w:rPr>
              <mc:AlternateContent>
                <mc:Choice Requires="wps">
                  <w:drawing>
                    <wp:inline distT="0" distB="0" distL="0" distR="0" wp14:anchorId="6097EBD9" wp14:editId="3F3FBEA5">
                      <wp:extent cx="132348" cy="132348"/>
                      <wp:effectExtent l="0" t="0" r="1270" b="1270"/>
                      <wp:docPr id="1134159745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48" cy="13234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3DC76CF" id="Oval 2" o:spid="_x0000_s1026" style="width:10.4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" fillcolor="#2479b7 [3204]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  <w:r>
              <w:rPr>
                <w:caps w:val="0"/>
                <w:noProof/>
                <w:color w:val="2479B7" w:themeColor="accent1"/>
                <w:szCs w:val="26"/>
              </w:rPr>
              <mc:AlternateContent>
                <mc:Choice Requires="wps">
                  <w:drawing>
                    <wp:inline distT="0" distB="0" distL="0" distR="0" wp14:anchorId="0B819F7A" wp14:editId="06CFD581">
                      <wp:extent cx="132348" cy="132348"/>
                      <wp:effectExtent l="0" t="0" r="1270" b="1270"/>
                      <wp:docPr id="1988923806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48" cy="13234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B9AA848" id="Oval 2" o:spid="_x0000_s1026" style="width:10.4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" fillcolor="#2479b7 [3204]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  <w:r>
              <w:rPr>
                <w:caps w:val="0"/>
                <w:noProof/>
                <w:color w:val="2479B7" w:themeColor="accent1"/>
                <w:szCs w:val="26"/>
              </w:rPr>
              <mc:AlternateContent>
                <mc:Choice Requires="wps">
                  <w:drawing>
                    <wp:inline distT="0" distB="0" distL="0" distR="0" wp14:anchorId="6E3E6298" wp14:editId="6A594BEA">
                      <wp:extent cx="132348" cy="132348"/>
                      <wp:effectExtent l="0" t="0" r="1270" b="1270"/>
                      <wp:docPr id="2035468595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48" cy="13234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2140548" id="Oval 2" o:spid="_x0000_s1026" style="width:10.4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" fillcolor="#2479b7 [3204]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  <w:r>
              <w:rPr>
                <w:caps w:val="0"/>
                <w:noProof/>
                <w:color w:val="2479B7" w:themeColor="accent1"/>
                <w:szCs w:val="26"/>
              </w:rPr>
              <mc:AlternateContent>
                <mc:Choice Requires="wps">
                  <w:drawing>
                    <wp:inline distT="0" distB="0" distL="0" distR="0" wp14:anchorId="7EC24305" wp14:editId="7D92100C">
                      <wp:extent cx="132348" cy="132348"/>
                      <wp:effectExtent l="0" t="0" r="1270" b="1270"/>
                      <wp:docPr id="362537626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48" cy="13234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B13A042" id="Oval 2" o:spid="_x0000_s1026" style="width:10.4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" fillcolor="#2479b7 [3204]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  <w:r>
              <w:rPr>
                <w:caps w:val="0"/>
                <w:noProof/>
                <w:color w:val="2479B7" w:themeColor="accent1"/>
                <w:szCs w:val="26"/>
              </w:rPr>
              <mc:AlternateContent>
                <mc:Choice Requires="wps">
                  <w:drawing>
                    <wp:inline distT="0" distB="0" distL="0" distR="0" wp14:anchorId="677E98AA" wp14:editId="7EB398C8">
                      <wp:extent cx="132348" cy="132348"/>
                      <wp:effectExtent l="0" t="0" r="1270" b="1270"/>
                      <wp:docPr id="1174799163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48" cy="13234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FF4F78C" id="Oval 2" o:spid="_x0000_s1026" style="width:10.4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" fillcolor="#9dcaeb [1300]" stroked="f">
                      <w10:anchorlock/>
                    </v:oval>
                  </w:pict>
                </mc:Fallback>
              </mc:AlternateContent>
            </w:r>
          </w:p>
          <w:p w14:paraId="36069A29" w14:textId="77777777" w:rsidR="008E2A97" w:rsidRDefault="008E2A97" w:rsidP="008E2A97">
            <w:pPr>
              <w:pStyle w:val="Heading1"/>
              <w:rPr>
                <w:rFonts w:asciiTheme="minorHAnsi" w:eastAsiaTheme="minorHAnsi" w:hAnsiTheme="minorHAnsi" w:cstheme="minorBidi"/>
                <w:b w:val="0"/>
                <w:caps w:val="0"/>
                <w:sz w:val="20"/>
                <w:szCs w:val="22"/>
              </w:rPr>
            </w:pPr>
            <w:r w:rsidRPr="00834129">
              <w:rPr>
                <w:rStyle w:val="BlackText"/>
                <w:caps w:val="0"/>
                <w:color w:val="2479B7" w:themeColor="accent1"/>
                <w:szCs w:val="26"/>
              </w:rPr>
              <w:t>Arabic:</w:t>
            </w:r>
            <w:r>
              <w:rPr>
                <w:rStyle w:val="BlackText"/>
              </w:rPr>
              <w:t xml:space="preserve"> </w:t>
            </w:r>
            <w:r w:rsidRPr="00112255">
              <w:rPr>
                <w:rFonts w:asciiTheme="minorHAnsi" w:eastAsiaTheme="minorHAnsi" w:hAnsiTheme="minorHAnsi" w:cstheme="minorBidi"/>
                <w:b w:val="0"/>
                <w:bCs/>
                <w:caps w:val="0"/>
                <w:sz w:val="20"/>
                <w:szCs w:val="22"/>
              </w:rPr>
              <w:t>Conversational</w:t>
            </w:r>
            <w:r>
              <w:rPr>
                <w:rFonts w:asciiTheme="minorHAnsi" w:eastAsiaTheme="minorHAnsi" w:hAnsiTheme="minorHAnsi" w:cstheme="minorBidi"/>
                <w:b w:val="0"/>
                <w:caps w:val="0"/>
                <w:sz w:val="20"/>
                <w:szCs w:val="22"/>
              </w:rPr>
              <w:t xml:space="preserve">      </w:t>
            </w:r>
            <w:r>
              <w:rPr>
                <w:caps w:val="0"/>
                <w:noProof/>
                <w:color w:val="2479B7" w:themeColor="accent1"/>
                <w:szCs w:val="26"/>
              </w:rPr>
              <mc:AlternateContent>
                <mc:Choice Requires="wps">
                  <w:drawing>
                    <wp:inline distT="0" distB="0" distL="0" distR="0" wp14:anchorId="4AF9277E" wp14:editId="536CE9E9">
                      <wp:extent cx="132348" cy="132348"/>
                      <wp:effectExtent l="0" t="0" r="1270" b="1270"/>
                      <wp:docPr id="1428051373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48" cy="13234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623DF6B3" id="Oval 2" o:spid="_x0000_s1026" style="width:10.4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" fillcolor="#2479b7 [3204]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  <w:r>
              <w:rPr>
                <w:caps w:val="0"/>
                <w:noProof/>
                <w:color w:val="2479B7" w:themeColor="accent1"/>
                <w:szCs w:val="26"/>
              </w:rPr>
              <mc:AlternateContent>
                <mc:Choice Requires="wps">
                  <w:drawing>
                    <wp:inline distT="0" distB="0" distL="0" distR="0" wp14:anchorId="14566105" wp14:editId="50D4BA55">
                      <wp:extent cx="132348" cy="132348"/>
                      <wp:effectExtent l="0" t="0" r="1270" b="1270"/>
                      <wp:docPr id="1368874088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48" cy="13234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B1DDF13" id="Oval 2" o:spid="_x0000_s1026" style="width:10.4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" fillcolor="#2479b7 [3204]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  <w:r>
              <w:rPr>
                <w:caps w:val="0"/>
                <w:noProof/>
                <w:color w:val="2479B7" w:themeColor="accent1"/>
                <w:szCs w:val="26"/>
              </w:rPr>
              <mc:AlternateContent>
                <mc:Choice Requires="wps">
                  <w:drawing>
                    <wp:inline distT="0" distB="0" distL="0" distR="0" wp14:anchorId="0BFD2D97" wp14:editId="0ACAC41D">
                      <wp:extent cx="132348" cy="132348"/>
                      <wp:effectExtent l="0" t="0" r="1270" b="1270"/>
                      <wp:docPr id="2109248780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48" cy="13234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501CD26" id="Oval 2" o:spid="_x0000_s1026" style="width:10.4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" fillcolor="#9dcaeb [1300]" stroked="f">
                      <w10:anchorlock/>
                    </v:oval>
                  </w:pict>
                </mc:Fallback>
              </mc:AlternateContent>
            </w:r>
            <w:r>
              <w:rPr>
                <w:caps w:val="0"/>
                <w:noProof/>
                <w:color w:val="2479B7" w:themeColor="accent1"/>
                <w:szCs w:val="26"/>
              </w:rPr>
              <mc:AlternateContent>
                <mc:Choice Requires="wps">
                  <w:drawing>
                    <wp:inline distT="0" distB="0" distL="0" distR="0" wp14:anchorId="1FD2403D" wp14:editId="5FF7245F">
                      <wp:extent cx="132348" cy="132348"/>
                      <wp:effectExtent l="0" t="0" r="1270" b="1270"/>
                      <wp:docPr id="740508534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48" cy="13234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A7C42F6" id="Oval 2" o:spid="_x0000_s1026" style="width:10.4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" fillcolor="#9dcaeb [1300]" stroked="f">
                      <w10:anchorlock/>
                    </v:oval>
                  </w:pict>
                </mc:Fallback>
              </mc:AlternateContent>
            </w:r>
            <w:r>
              <w:rPr>
                <w:caps w:val="0"/>
                <w:noProof/>
                <w:color w:val="2479B7" w:themeColor="accent1"/>
                <w:szCs w:val="26"/>
              </w:rPr>
              <mc:AlternateContent>
                <mc:Choice Requires="wps">
                  <w:drawing>
                    <wp:inline distT="0" distB="0" distL="0" distR="0" wp14:anchorId="273B43E7" wp14:editId="27A8C445">
                      <wp:extent cx="132348" cy="132348"/>
                      <wp:effectExtent l="0" t="0" r="1270" b="1270"/>
                      <wp:docPr id="1414326925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48" cy="13234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68FB9A8B" id="Oval 2" o:spid="_x0000_s1026" style="width:10.4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" fillcolor="#9dcaeb [1300]" stroked="f">
                      <w10:anchorlock/>
                    </v:oval>
                  </w:pict>
                </mc:Fallback>
              </mc:AlternateContent>
            </w:r>
          </w:p>
          <w:p w14:paraId="5C214E42" w14:textId="77777777" w:rsidR="00A52F34" w:rsidRDefault="00A52F34" w:rsidP="008E2A97">
            <w:pPr>
              <w:pStyle w:val="Heading1"/>
            </w:pPr>
          </w:p>
          <w:p w14:paraId="376349CE" w14:textId="23D92305" w:rsidR="00312A6E" w:rsidRDefault="00A52F34" w:rsidP="008E2A97">
            <w:pPr>
              <w:pStyle w:val="Heading1"/>
            </w:pPr>
            <w:r>
              <w:t>Certificates:</w:t>
            </w:r>
          </w:p>
          <w:p w14:paraId="37644B0B" w14:textId="51D7848D" w:rsidR="00A52F34" w:rsidRPr="00A52F34" w:rsidRDefault="00A52F34" w:rsidP="00A52F34">
            <w:pPr>
              <w:pStyle w:val="Heading1"/>
              <w:numPr>
                <w:ilvl w:val="0"/>
                <w:numId w:val="30"/>
              </w:numPr>
              <w:rPr>
                <w:rFonts w:asciiTheme="minorHAnsi" w:eastAsiaTheme="minorHAnsi" w:hAnsiTheme="minorHAnsi" w:cstheme="minorBidi"/>
                <w:b w:val="0"/>
                <w:caps w:val="0"/>
                <w:color w:val="auto"/>
                <w:sz w:val="20"/>
                <w:szCs w:val="22"/>
              </w:rPr>
            </w:pPr>
            <w:r w:rsidRPr="00A52F34">
              <w:rPr>
                <w:rFonts w:asciiTheme="minorHAnsi" w:eastAsiaTheme="minorHAnsi" w:hAnsiTheme="minorHAnsi" w:cstheme="minorBidi"/>
                <w:b w:val="0"/>
                <w:caps w:val="0"/>
                <w:color w:val="auto"/>
                <w:sz w:val="20"/>
                <w:szCs w:val="22"/>
              </w:rPr>
              <w:t>Business Train</w:t>
            </w:r>
            <w:r>
              <w:rPr>
                <w:rFonts w:asciiTheme="minorHAnsi" w:eastAsiaTheme="minorHAnsi" w:hAnsiTheme="minorHAnsi" w:cstheme="minorBidi"/>
                <w:b w:val="0"/>
                <w:caps w:val="0"/>
                <w:color w:val="auto"/>
                <w:sz w:val="20"/>
                <w:szCs w:val="22"/>
              </w:rPr>
              <w:t>ing Course, Institute for training of Tehran Chamber of Commerce (ITECC)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F1FA693" w14:textId="77777777" w:rsidR="00CB5D0B" w:rsidRDefault="00CB5D0B" w:rsidP="00DC29B9"/>
        </w:tc>
        <w:tc>
          <w:tcPr>
            <w:tcW w:w="0" w:type="auto"/>
            <w:gridSpan w:val="2"/>
            <w:tcBorders>
              <w:top w:val="single" w:sz="4" w:space="0" w:color="auto"/>
            </w:tcBorders>
          </w:tcPr>
          <w:p w14:paraId="0C462E7F" w14:textId="77777777" w:rsidR="00CB5D0B" w:rsidRDefault="00CB5D0B" w:rsidP="00DC29B9"/>
        </w:tc>
        <w:tc>
          <w:tcPr>
            <w:tcW w:w="0" w:type="auto"/>
            <w:tcBorders>
              <w:top w:val="single" w:sz="4" w:space="0" w:color="auto"/>
            </w:tcBorders>
          </w:tcPr>
          <w:p w14:paraId="7B72707C" w14:textId="77777777" w:rsidR="00CB5D0B" w:rsidRDefault="00CB5D0B" w:rsidP="00DC29B9"/>
        </w:tc>
      </w:tr>
    </w:tbl>
    <w:p w14:paraId="213FC2B4" w14:textId="3EF11A6A" w:rsidR="00A52131" w:rsidRPr="00A52131" w:rsidRDefault="00A52131" w:rsidP="00312A6E"/>
    <w:sectPr w:rsidR="00A52131" w:rsidRPr="00A52131" w:rsidSect="00036FDA">
      <w:type w:val="continuous"/>
      <w:pgSz w:w="12240" w:h="15840" w:code="1"/>
      <w:pgMar w:top="1080" w:right="1440" w:bottom="360" w:left="1440" w:header="432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8F6A3" w14:textId="77777777" w:rsidR="00DD5B98" w:rsidRDefault="00DD5B98" w:rsidP="00F534FB">
      <w:pPr>
        <w:spacing w:after="0"/>
      </w:pPr>
      <w:r>
        <w:separator/>
      </w:r>
    </w:p>
  </w:endnote>
  <w:endnote w:type="continuationSeparator" w:id="0">
    <w:p w14:paraId="5DB4D5A0" w14:textId="77777777" w:rsidR="00DD5B98" w:rsidRDefault="00DD5B98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D1763" w14:textId="77777777" w:rsidR="00DD5B98" w:rsidRDefault="00DD5B98" w:rsidP="00F534FB">
      <w:pPr>
        <w:spacing w:after="0"/>
      </w:pPr>
      <w:r>
        <w:separator/>
      </w:r>
    </w:p>
  </w:footnote>
  <w:footnote w:type="continuationSeparator" w:id="0">
    <w:p w14:paraId="2E64EDED" w14:textId="77777777" w:rsidR="00DD5B98" w:rsidRDefault="00DD5B98" w:rsidP="00F534F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479B7" w:themeColor="accent1"/>
      </w:rPr>
    </w:lvl>
  </w:abstractNum>
  <w:abstractNum w:abstractNumId="9" w15:restartNumberingAfterBreak="0">
    <w:nsid w:val="FFFFFF89"/>
    <w:multiLevelType w:val="singleLevel"/>
    <w:tmpl w:val="DEAC10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4F68EA"/>
    <w:multiLevelType w:val="multilevel"/>
    <w:tmpl w:val="50D6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2479B7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D44079"/>
    <w:multiLevelType w:val="hybridMultilevel"/>
    <w:tmpl w:val="842AB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9A109A"/>
    <w:multiLevelType w:val="hybridMultilevel"/>
    <w:tmpl w:val="1D966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3C4D11"/>
    <w:multiLevelType w:val="hybridMultilevel"/>
    <w:tmpl w:val="70501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2479B7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29F0535"/>
    <w:multiLevelType w:val="hybridMultilevel"/>
    <w:tmpl w:val="BF0EF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2057DC"/>
    <w:multiLevelType w:val="hybridMultilevel"/>
    <w:tmpl w:val="DAB4D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D36168"/>
    <w:multiLevelType w:val="multilevel"/>
    <w:tmpl w:val="1ADE1FB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79B7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9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2479B7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9B5FAF"/>
    <w:multiLevelType w:val="hybridMultilevel"/>
    <w:tmpl w:val="F2986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A10213"/>
    <w:multiLevelType w:val="hybridMultilevel"/>
    <w:tmpl w:val="721876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7607DC"/>
    <w:multiLevelType w:val="hybridMultilevel"/>
    <w:tmpl w:val="77CA0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924D75"/>
    <w:multiLevelType w:val="hybridMultilevel"/>
    <w:tmpl w:val="80AE0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848A6"/>
    <w:multiLevelType w:val="hybridMultilevel"/>
    <w:tmpl w:val="B694E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561193"/>
    <w:multiLevelType w:val="hybridMultilevel"/>
    <w:tmpl w:val="C88404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C2B0F29"/>
    <w:multiLevelType w:val="hybridMultilevel"/>
    <w:tmpl w:val="6FAA2D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F49138F"/>
    <w:multiLevelType w:val="hybridMultilevel"/>
    <w:tmpl w:val="8E909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380172">
    <w:abstractNumId w:val="9"/>
  </w:num>
  <w:num w:numId="2" w16cid:durableId="97022577">
    <w:abstractNumId w:val="9"/>
    <w:lvlOverride w:ilvl="0">
      <w:startOverride w:val="1"/>
    </w:lvlOverride>
  </w:num>
  <w:num w:numId="3" w16cid:durableId="1196037143">
    <w:abstractNumId w:val="11"/>
  </w:num>
  <w:num w:numId="4" w16cid:durableId="50541018">
    <w:abstractNumId w:val="19"/>
  </w:num>
  <w:num w:numId="5" w16cid:durableId="1979796137">
    <w:abstractNumId w:val="8"/>
  </w:num>
  <w:num w:numId="6" w16cid:durableId="1774012806">
    <w:abstractNumId w:val="7"/>
  </w:num>
  <w:num w:numId="7" w16cid:durableId="549150341">
    <w:abstractNumId w:val="6"/>
  </w:num>
  <w:num w:numId="8" w16cid:durableId="1863275913">
    <w:abstractNumId w:val="5"/>
  </w:num>
  <w:num w:numId="9" w16cid:durableId="2030984652">
    <w:abstractNumId w:val="4"/>
  </w:num>
  <w:num w:numId="10" w16cid:durableId="793838589">
    <w:abstractNumId w:val="3"/>
  </w:num>
  <w:num w:numId="11" w16cid:durableId="673218175">
    <w:abstractNumId w:val="2"/>
  </w:num>
  <w:num w:numId="12" w16cid:durableId="1865508963">
    <w:abstractNumId w:val="1"/>
  </w:num>
  <w:num w:numId="13" w16cid:durableId="587664086">
    <w:abstractNumId w:val="0"/>
  </w:num>
  <w:num w:numId="14" w16cid:durableId="218519273">
    <w:abstractNumId w:val="18"/>
  </w:num>
  <w:num w:numId="15" w16cid:durableId="2122262595">
    <w:abstractNumId w:val="15"/>
  </w:num>
  <w:num w:numId="16" w16cid:durableId="801921866">
    <w:abstractNumId w:val="9"/>
  </w:num>
  <w:num w:numId="17" w16cid:durableId="752702366">
    <w:abstractNumId w:val="12"/>
  </w:num>
  <w:num w:numId="18" w16cid:durableId="1239824622">
    <w:abstractNumId w:val="24"/>
  </w:num>
  <w:num w:numId="19" w16cid:durableId="2138208921">
    <w:abstractNumId w:val="16"/>
  </w:num>
  <w:num w:numId="20" w16cid:durableId="1016033477">
    <w:abstractNumId w:val="10"/>
  </w:num>
  <w:num w:numId="21" w16cid:durableId="1408502879">
    <w:abstractNumId w:val="23"/>
  </w:num>
  <w:num w:numId="22" w16cid:durableId="336658598">
    <w:abstractNumId w:val="13"/>
  </w:num>
  <w:num w:numId="23" w16cid:durableId="1281955001">
    <w:abstractNumId w:val="21"/>
  </w:num>
  <w:num w:numId="24" w16cid:durableId="1260680862">
    <w:abstractNumId w:val="26"/>
  </w:num>
  <w:num w:numId="25" w16cid:durableId="1829714523">
    <w:abstractNumId w:val="27"/>
  </w:num>
  <w:num w:numId="26" w16cid:durableId="1596016982">
    <w:abstractNumId w:val="17"/>
  </w:num>
  <w:num w:numId="27" w16cid:durableId="2113545138">
    <w:abstractNumId w:val="14"/>
  </w:num>
  <w:num w:numId="28" w16cid:durableId="1819148551">
    <w:abstractNumId w:val="20"/>
  </w:num>
  <w:num w:numId="29" w16cid:durableId="564920348">
    <w:abstractNumId w:val="25"/>
  </w:num>
  <w:num w:numId="30" w16cid:durableId="52429315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1AE"/>
    <w:rsid w:val="0000183F"/>
    <w:rsid w:val="00002750"/>
    <w:rsid w:val="00004D4E"/>
    <w:rsid w:val="00011461"/>
    <w:rsid w:val="00011895"/>
    <w:rsid w:val="00013818"/>
    <w:rsid w:val="00015FBE"/>
    <w:rsid w:val="00020D81"/>
    <w:rsid w:val="00024730"/>
    <w:rsid w:val="00031675"/>
    <w:rsid w:val="000348ED"/>
    <w:rsid w:val="00036FDA"/>
    <w:rsid w:val="00040CF1"/>
    <w:rsid w:val="0004158B"/>
    <w:rsid w:val="00047F93"/>
    <w:rsid w:val="00051DFD"/>
    <w:rsid w:val="0005333A"/>
    <w:rsid w:val="00056FE7"/>
    <w:rsid w:val="000570FF"/>
    <w:rsid w:val="00057244"/>
    <w:rsid w:val="00061C1E"/>
    <w:rsid w:val="00063B45"/>
    <w:rsid w:val="0006454B"/>
    <w:rsid w:val="0007282B"/>
    <w:rsid w:val="00075B13"/>
    <w:rsid w:val="000760E7"/>
    <w:rsid w:val="00087683"/>
    <w:rsid w:val="00092692"/>
    <w:rsid w:val="00096203"/>
    <w:rsid w:val="000A0229"/>
    <w:rsid w:val="000B3D5F"/>
    <w:rsid w:val="000C1DC5"/>
    <w:rsid w:val="000C2248"/>
    <w:rsid w:val="000D59C5"/>
    <w:rsid w:val="000D6795"/>
    <w:rsid w:val="000E24AC"/>
    <w:rsid w:val="000E4A73"/>
    <w:rsid w:val="000E5C3A"/>
    <w:rsid w:val="000F3A17"/>
    <w:rsid w:val="000F4F1E"/>
    <w:rsid w:val="000F79EA"/>
    <w:rsid w:val="00112255"/>
    <w:rsid w:val="00134F92"/>
    <w:rsid w:val="00136E51"/>
    <w:rsid w:val="00137DC1"/>
    <w:rsid w:val="00143224"/>
    <w:rsid w:val="00145B33"/>
    <w:rsid w:val="001468F3"/>
    <w:rsid w:val="00152C3A"/>
    <w:rsid w:val="001539C4"/>
    <w:rsid w:val="00162BEE"/>
    <w:rsid w:val="00171E1B"/>
    <w:rsid w:val="00182F07"/>
    <w:rsid w:val="001858BD"/>
    <w:rsid w:val="00192573"/>
    <w:rsid w:val="0019475B"/>
    <w:rsid w:val="00194A3D"/>
    <w:rsid w:val="00197261"/>
    <w:rsid w:val="001A2A99"/>
    <w:rsid w:val="001A6641"/>
    <w:rsid w:val="001B0811"/>
    <w:rsid w:val="001B1405"/>
    <w:rsid w:val="001B262F"/>
    <w:rsid w:val="001B3B5F"/>
    <w:rsid w:val="001B720C"/>
    <w:rsid w:val="001C0DEE"/>
    <w:rsid w:val="001C3957"/>
    <w:rsid w:val="001C46E5"/>
    <w:rsid w:val="001D003D"/>
    <w:rsid w:val="001E08A4"/>
    <w:rsid w:val="001F113E"/>
    <w:rsid w:val="0020659F"/>
    <w:rsid w:val="0020735F"/>
    <w:rsid w:val="00212E6A"/>
    <w:rsid w:val="002146F8"/>
    <w:rsid w:val="00215593"/>
    <w:rsid w:val="00216A05"/>
    <w:rsid w:val="00217917"/>
    <w:rsid w:val="002372E8"/>
    <w:rsid w:val="0023768B"/>
    <w:rsid w:val="0025163F"/>
    <w:rsid w:val="00254330"/>
    <w:rsid w:val="00260F01"/>
    <w:rsid w:val="00274A17"/>
    <w:rsid w:val="00275C94"/>
    <w:rsid w:val="00277638"/>
    <w:rsid w:val="0028164F"/>
    <w:rsid w:val="002823BE"/>
    <w:rsid w:val="00284E61"/>
    <w:rsid w:val="00297ED0"/>
    <w:rsid w:val="002A06CB"/>
    <w:rsid w:val="002A4EDA"/>
    <w:rsid w:val="002B01E3"/>
    <w:rsid w:val="002B3FC8"/>
    <w:rsid w:val="002C4513"/>
    <w:rsid w:val="002C5774"/>
    <w:rsid w:val="002F10E7"/>
    <w:rsid w:val="002F1DFB"/>
    <w:rsid w:val="002F69E4"/>
    <w:rsid w:val="00300A98"/>
    <w:rsid w:val="0030719B"/>
    <w:rsid w:val="0030724A"/>
    <w:rsid w:val="00312A6E"/>
    <w:rsid w:val="00316CE4"/>
    <w:rsid w:val="00323C3F"/>
    <w:rsid w:val="003279A4"/>
    <w:rsid w:val="00336852"/>
    <w:rsid w:val="00337114"/>
    <w:rsid w:val="0035004C"/>
    <w:rsid w:val="00351E7F"/>
    <w:rsid w:val="003571C8"/>
    <w:rsid w:val="00365DB1"/>
    <w:rsid w:val="00383057"/>
    <w:rsid w:val="0039703C"/>
    <w:rsid w:val="003974BB"/>
    <w:rsid w:val="003A091E"/>
    <w:rsid w:val="003A21CA"/>
    <w:rsid w:val="003A345E"/>
    <w:rsid w:val="003B3635"/>
    <w:rsid w:val="003C1C71"/>
    <w:rsid w:val="003C769F"/>
    <w:rsid w:val="003D77A7"/>
    <w:rsid w:val="003E1AF4"/>
    <w:rsid w:val="003E48A6"/>
    <w:rsid w:val="003E5D64"/>
    <w:rsid w:val="00403149"/>
    <w:rsid w:val="004037EF"/>
    <w:rsid w:val="00405BAD"/>
    <w:rsid w:val="004113D8"/>
    <w:rsid w:val="00416463"/>
    <w:rsid w:val="00416C2B"/>
    <w:rsid w:val="00423827"/>
    <w:rsid w:val="00430323"/>
    <w:rsid w:val="00437B8B"/>
    <w:rsid w:val="0044055B"/>
    <w:rsid w:val="004504DA"/>
    <w:rsid w:val="00452447"/>
    <w:rsid w:val="00465113"/>
    <w:rsid w:val="00467049"/>
    <w:rsid w:val="00467F3F"/>
    <w:rsid w:val="004727C2"/>
    <w:rsid w:val="00476144"/>
    <w:rsid w:val="00484428"/>
    <w:rsid w:val="00487EFE"/>
    <w:rsid w:val="004915EA"/>
    <w:rsid w:val="004921AE"/>
    <w:rsid w:val="004A4493"/>
    <w:rsid w:val="004B07EC"/>
    <w:rsid w:val="004B202D"/>
    <w:rsid w:val="004B5192"/>
    <w:rsid w:val="004B6A2A"/>
    <w:rsid w:val="004C0172"/>
    <w:rsid w:val="004C1AF6"/>
    <w:rsid w:val="004C389B"/>
    <w:rsid w:val="004C5C49"/>
    <w:rsid w:val="004D0521"/>
    <w:rsid w:val="004D128F"/>
    <w:rsid w:val="004D3EB1"/>
    <w:rsid w:val="004D465D"/>
    <w:rsid w:val="004D46CF"/>
    <w:rsid w:val="004E2794"/>
    <w:rsid w:val="004E77A5"/>
    <w:rsid w:val="004F1057"/>
    <w:rsid w:val="004F199F"/>
    <w:rsid w:val="00502493"/>
    <w:rsid w:val="005106C0"/>
    <w:rsid w:val="005222EB"/>
    <w:rsid w:val="005247B7"/>
    <w:rsid w:val="005324B1"/>
    <w:rsid w:val="005372FA"/>
    <w:rsid w:val="005445F1"/>
    <w:rsid w:val="00544CA4"/>
    <w:rsid w:val="00556337"/>
    <w:rsid w:val="00557254"/>
    <w:rsid w:val="005611C3"/>
    <w:rsid w:val="00562422"/>
    <w:rsid w:val="00565B06"/>
    <w:rsid w:val="00574328"/>
    <w:rsid w:val="00575C01"/>
    <w:rsid w:val="00581515"/>
    <w:rsid w:val="00582623"/>
    <w:rsid w:val="005826C2"/>
    <w:rsid w:val="0059085F"/>
    <w:rsid w:val="00592B78"/>
    <w:rsid w:val="005A459B"/>
    <w:rsid w:val="005A4C0E"/>
    <w:rsid w:val="005A74EC"/>
    <w:rsid w:val="005B3D67"/>
    <w:rsid w:val="005B3F3B"/>
    <w:rsid w:val="005B437C"/>
    <w:rsid w:val="005B484E"/>
    <w:rsid w:val="005C681B"/>
    <w:rsid w:val="005D0108"/>
    <w:rsid w:val="005D0ED6"/>
    <w:rsid w:val="005E088C"/>
    <w:rsid w:val="005E6A53"/>
    <w:rsid w:val="005E6E43"/>
    <w:rsid w:val="005F1F7A"/>
    <w:rsid w:val="005F4455"/>
    <w:rsid w:val="0060385A"/>
    <w:rsid w:val="006077CF"/>
    <w:rsid w:val="006104FF"/>
    <w:rsid w:val="00614B7C"/>
    <w:rsid w:val="0062239B"/>
    <w:rsid w:val="00625B8A"/>
    <w:rsid w:val="00642523"/>
    <w:rsid w:val="00644D4E"/>
    <w:rsid w:val="0064519D"/>
    <w:rsid w:val="00646D01"/>
    <w:rsid w:val="00647283"/>
    <w:rsid w:val="006620BA"/>
    <w:rsid w:val="00663536"/>
    <w:rsid w:val="006648D4"/>
    <w:rsid w:val="00665A31"/>
    <w:rsid w:val="00673F18"/>
    <w:rsid w:val="00676CEB"/>
    <w:rsid w:val="00683A86"/>
    <w:rsid w:val="0069300B"/>
    <w:rsid w:val="006A4C72"/>
    <w:rsid w:val="006A6D73"/>
    <w:rsid w:val="006D65F8"/>
    <w:rsid w:val="006D747C"/>
    <w:rsid w:val="006F3AE1"/>
    <w:rsid w:val="006F4BCD"/>
    <w:rsid w:val="006F4D23"/>
    <w:rsid w:val="007158BC"/>
    <w:rsid w:val="007175B9"/>
    <w:rsid w:val="007215A9"/>
    <w:rsid w:val="007253E8"/>
    <w:rsid w:val="00735140"/>
    <w:rsid w:val="0073645E"/>
    <w:rsid w:val="007366E5"/>
    <w:rsid w:val="00745196"/>
    <w:rsid w:val="00755346"/>
    <w:rsid w:val="00755B42"/>
    <w:rsid w:val="00776E3A"/>
    <w:rsid w:val="007850D1"/>
    <w:rsid w:val="007857C8"/>
    <w:rsid w:val="00785FEB"/>
    <w:rsid w:val="00785FF6"/>
    <w:rsid w:val="00790E98"/>
    <w:rsid w:val="00797693"/>
    <w:rsid w:val="007A0F44"/>
    <w:rsid w:val="007A729F"/>
    <w:rsid w:val="007B3F4F"/>
    <w:rsid w:val="007C0E0E"/>
    <w:rsid w:val="007C153D"/>
    <w:rsid w:val="007C333C"/>
    <w:rsid w:val="007C34A8"/>
    <w:rsid w:val="007E37F1"/>
    <w:rsid w:val="007E7052"/>
    <w:rsid w:val="007E77F3"/>
    <w:rsid w:val="007F71A4"/>
    <w:rsid w:val="008030EE"/>
    <w:rsid w:val="00812148"/>
    <w:rsid w:val="00814B43"/>
    <w:rsid w:val="00814FA5"/>
    <w:rsid w:val="0083016A"/>
    <w:rsid w:val="00834129"/>
    <w:rsid w:val="00846AAE"/>
    <w:rsid w:val="00867081"/>
    <w:rsid w:val="00890AEE"/>
    <w:rsid w:val="008978E8"/>
    <w:rsid w:val="008A02C4"/>
    <w:rsid w:val="008A49A0"/>
    <w:rsid w:val="008A6538"/>
    <w:rsid w:val="008C516F"/>
    <w:rsid w:val="008D4FC8"/>
    <w:rsid w:val="008D5A80"/>
    <w:rsid w:val="008E2A97"/>
    <w:rsid w:val="008E5483"/>
    <w:rsid w:val="008F4532"/>
    <w:rsid w:val="009077DA"/>
    <w:rsid w:val="009100D1"/>
    <w:rsid w:val="00924B86"/>
    <w:rsid w:val="00933CCA"/>
    <w:rsid w:val="0093795C"/>
    <w:rsid w:val="009411E8"/>
    <w:rsid w:val="00952C89"/>
    <w:rsid w:val="009540F4"/>
    <w:rsid w:val="00956B75"/>
    <w:rsid w:val="009619A7"/>
    <w:rsid w:val="009656D6"/>
    <w:rsid w:val="00966904"/>
    <w:rsid w:val="00972E4A"/>
    <w:rsid w:val="009918BB"/>
    <w:rsid w:val="009931F7"/>
    <w:rsid w:val="00994768"/>
    <w:rsid w:val="009A3F4C"/>
    <w:rsid w:val="009B4952"/>
    <w:rsid w:val="009B5441"/>
    <w:rsid w:val="009C1135"/>
    <w:rsid w:val="009C63EE"/>
    <w:rsid w:val="009D0878"/>
    <w:rsid w:val="009D449D"/>
    <w:rsid w:val="009E62E6"/>
    <w:rsid w:val="009E65EC"/>
    <w:rsid w:val="009F2058"/>
    <w:rsid w:val="009F391D"/>
    <w:rsid w:val="00A01463"/>
    <w:rsid w:val="00A05436"/>
    <w:rsid w:val="00A1144C"/>
    <w:rsid w:val="00A1329C"/>
    <w:rsid w:val="00A25023"/>
    <w:rsid w:val="00A2760D"/>
    <w:rsid w:val="00A279F0"/>
    <w:rsid w:val="00A326A4"/>
    <w:rsid w:val="00A34FE7"/>
    <w:rsid w:val="00A42CE4"/>
    <w:rsid w:val="00A45F22"/>
    <w:rsid w:val="00A52131"/>
    <w:rsid w:val="00A52F34"/>
    <w:rsid w:val="00A56B81"/>
    <w:rsid w:val="00A6314E"/>
    <w:rsid w:val="00A77B4D"/>
    <w:rsid w:val="00A8052D"/>
    <w:rsid w:val="00A867E2"/>
    <w:rsid w:val="00A9077F"/>
    <w:rsid w:val="00A942B0"/>
    <w:rsid w:val="00AA04BD"/>
    <w:rsid w:val="00AA1B24"/>
    <w:rsid w:val="00AA276C"/>
    <w:rsid w:val="00AB673E"/>
    <w:rsid w:val="00AC7C34"/>
    <w:rsid w:val="00AD121E"/>
    <w:rsid w:val="00AD31D1"/>
    <w:rsid w:val="00AD518A"/>
    <w:rsid w:val="00AD5677"/>
    <w:rsid w:val="00AD6216"/>
    <w:rsid w:val="00AE2F61"/>
    <w:rsid w:val="00AE313B"/>
    <w:rsid w:val="00AE7650"/>
    <w:rsid w:val="00AF6920"/>
    <w:rsid w:val="00B112B1"/>
    <w:rsid w:val="00B1221A"/>
    <w:rsid w:val="00B12898"/>
    <w:rsid w:val="00B204FE"/>
    <w:rsid w:val="00B25746"/>
    <w:rsid w:val="00B31659"/>
    <w:rsid w:val="00B352FE"/>
    <w:rsid w:val="00B47E1E"/>
    <w:rsid w:val="00B52937"/>
    <w:rsid w:val="00B54661"/>
    <w:rsid w:val="00B55487"/>
    <w:rsid w:val="00B763B5"/>
    <w:rsid w:val="00B90654"/>
    <w:rsid w:val="00B91175"/>
    <w:rsid w:val="00BA52CD"/>
    <w:rsid w:val="00BA71B3"/>
    <w:rsid w:val="00BB34BE"/>
    <w:rsid w:val="00BB38F4"/>
    <w:rsid w:val="00BC0E1A"/>
    <w:rsid w:val="00BC1472"/>
    <w:rsid w:val="00BC5718"/>
    <w:rsid w:val="00BD2DD6"/>
    <w:rsid w:val="00BD4E73"/>
    <w:rsid w:val="00BD55EE"/>
    <w:rsid w:val="00BD6BB6"/>
    <w:rsid w:val="00BE5BB4"/>
    <w:rsid w:val="00BF1336"/>
    <w:rsid w:val="00C0155C"/>
    <w:rsid w:val="00C01EEC"/>
    <w:rsid w:val="00C17CA2"/>
    <w:rsid w:val="00C3233C"/>
    <w:rsid w:val="00C3763A"/>
    <w:rsid w:val="00C60281"/>
    <w:rsid w:val="00C71C1D"/>
    <w:rsid w:val="00C779DA"/>
    <w:rsid w:val="00C814F7"/>
    <w:rsid w:val="00C81C04"/>
    <w:rsid w:val="00C91B4B"/>
    <w:rsid w:val="00C93DE1"/>
    <w:rsid w:val="00CA1ED0"/>
    <w:rsid w:val="00CA2E0A"/>
    <w:rsid w:val="00CA5EFC"/>
    <w:rsid w:val="00CA63C6"/>
    <w:rsid w:val="00CA78B1"/>
    <w:rsid w:val="00CB3192"/>
    <w:rsid w:val="00CB5D0B"/>
    <w:rsid w:val="00CB6144"/>
    <w:rsid w:val="00CC11D5"/>
    <w:rsid w:val="00CC1E5C"/>
    <w:rsid w:val="00CD1043"/>
    <w:rsid w:val="00CD2A6D"/>
    <w:rsid w:val="00CE2C76"/>
    <w:rsid w:val="00CE590B"/>
    <w:rsid w:val="00CF6884"/>
    <w:rsid w:val="00D00CA9"/>
    <w:rsid w:val="00D00EE6"/>
    <w:rsid w:val="00D046EF"/>
    <w:rsid w:val="00D22E33"/>
    <w:rsid w:val="00D35BBD"/>
    <w:rsid w:val="00D37FAD"/>
    <w:rsid w:val="00D5184A"/>
    <w:rsid w:val="00D55F66"/>
    <w:rsid w:val="00D5627D"/>
    <w:rsid w:val="00D60117"/>
    <w:rsid w:val="00D6600D"/>
    <w:rsid w:val="00D70757"/>
    <w:rsid w:val="00D728D5"/>
    <w:rsid w:val="00D73C98"/>
    <w:rsid w:val="00D77483"/>
    <w:rsid w:val="00D7797C"/>
    <w:rsid w:val="00D83EA1"/>
    <w:rsid w:val="00D85CA4"/>
    <w:rsid w:val="00DB0B61"/>
    <w:rsid w:val="00DC29B9"/>
    <w:rsid w:val="00DC7ACF"/>
    <w:rsid w:val="00DD2D34"/>
    <w:rsid w:val="00DD2F59"/>
    <w:rsid w:val="00DD467E"/>
    <w:rsid w:val="00DD5B98"/>
    <w:rsid w:val="00DE136D"/>
    <w:rsid w:val="00DE330D"/>
    <w:rsid w:val="00DE4136"/>
    <w:rsid w:val="00DE4550"/>
    <w:rsid w:val="00DE6534"/>
    <w:rsid w:val="00DF0D7F"/>
    <w:rsid w:val="00DF0F24"/>
    <w:rsid w:val="00DF7CF5"/>
    <w:rsid w:val="00DF7F4F"/>
    <w:rsid w:val="00E066EE"/>
    <w:rsid w:val="00E07D28"/>
    <w:rsid w:val="00E30CB9"/>
    <w:rsid w:val="00E35CF1"/>
    <w:rsid w:val="00E379DC"/>
    <w:rsid w:val="00E46808"/>
    <w:rsid w:val="00E47547"/>
    <w:rsid w:val="00E5017D"/>
    <w:rsid w:val="00E5521B"/>
    <w:rsid w:val="00E61D86"/>
    <w:rsid w:val="00E61FB1"/>
    <w:rsid w:val="00E62994"/>
    <w:rsid w:val="00E63862"/>
    <w:rsid w:val="00E665C1"/>
    <w:rsid w:val="00E72DA3"/>
    <w:rsid w:val="00E81FA9"/>
    <w:rsid w:val="00E863B5"/>
    <w:rsid w:val="00E92940"/>
    <w:rsid w:val="00E97BD9"/>
    <w:rsid w:val="00EB74CE"/>
    <w:rsid w:val="00ED3BCD"/>
    <w:rsid w:val="00ED45D9"/>
    <w:rsid w:val="00EE0848"/>
    <w:rsid w:val="00EF1F22"/>
    <w:rsid w:val="00F03B1E"/>
    <w:rsid w:val="00F03F2C"/>
    <w:rsid w:val="00F11667"/>
    <w:rsid w:val="00F1202D"/>
    <w:rsid w:val="00F217AB"/>
    <w:rsid w:val="00F2208A"/>
    <w:rsid w:val="00F35978"/>
    <w:rsid w:val="00F35A06"/>
    <w:rsid w:val="00F35A93"/>
    <w:rsid w:val="00F4119F"/>
    <w:rsid w:val="00F435D3"/>
    <w:rsid w:val="00F46425"/>
    <w:rsid w:val="00F5078D"/>
    <w:rsid w:val="00F534FB"/>
    <w:rsid w:val="00F55E30"/>
    <w:rsid w:val="00F56FFE"/>
    <w:rsid w:val="00F73C44"/>
    <w:rsid w:val="00F76DB6"/>
    <w:rsid w:val="00F838DE"/>
    <w:rsid w:val="00F85A53"/>
    <w:rsid w:val="00F904FC"/>
    <w:rsid w:val="00F92148"/>
    <w:rsid w:val="00F935BF"/>
    <w:rsid w:val="00F94EB5"/>
    <w:rsid w:val="00FA4359"/>
    <w:rsid w:val="00FA4C84"/>
    <w:rsid w:val="00FB0F18"/>
    <w:rsid w:val="00FD3B22"/>
    <w:rsid w:val="00FE18B2"/>
    <w:rsid w:val="00FE3C37"/>
    <w:rsid w:val="00FE5CAB"/>
    <w:rsid w:val="00F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CAA8D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D89AF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/>
    <w:lsdException w:name="envelope address" w:semiHidden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/>
    <w:lsdException w:name="page number" w:semiHidden="1"/>
    <w:lsdException w:name="endnote reference" w:semiHidden="1"/>
    <w:lsdException w:name="endnote text" w:semiHidden="1" w:unhideWhenUsed="1"/>
    <w:lsdException w:name="table of authorities" w:semiHidden="1"/>
    <w:lsdException w:name="macro" w:semiHidden="1" w:unhideWhenUsed="1"/>
    <w:lsdException w:name="toa heading" w:semiHidden="1"/>
    <w:lsdException w:name="List" w:semiHidden="1"/>
    <w:lsdException w:name="List Bullet" w:semiHidden="1" w:uiPriority="11" w:unhideWhenUsed="1" w:qFormat="1"/>
    <w:lsdException w:name="List Number" w:uiPriority="12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" w:unhideWhenUsed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unhideWhenUsed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 w:unhideWhenUsed="1"/>
    <w:lsdException w:name="Body Text Indent 2" w:semiHidden="1"/>
    <w:lsdException w:name="Body Text Indent 3" w:semiHidden="1" w:unhideWhenUsed="1"/>
    <w:lsdException w:name="Block Text" w:semiHidden="1"/>
    <w:lsdException w:name="Hyperlink" w:semiHidden="1"/>
    <w:lsdException w:name="FollowedHyperlink" w:semiHidden="1"/>
    <w:lsdException w:name="Strong" w:semiHidden="1" w:uiPriority="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 w:unhideWhenUsed="1"/>
    <w:lsdException w:name="HTML Definition" w:semiHidden="1"/>
    <w:lsdException w:name="HTML Keyboard" w:semiHidden="1" w:unhideWhenUsed="1"/>
    <w:lsdException w:name="HTML Preformatted" w:semiHidden="1" w:unhideWhenUsed="1"/>
    <w:lsdException w:name="HTML Sample" w:semiHidden="1"/>
    <w:lsdException w:name="HTML Typewriter" w:semiHidden="1" w:unhideWhenUsed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9A7"/>
    <w:pPr>
      <w:spacing w:after="240"/>
    </w:pPr>
    <w:rPr>
      <w:color w:val="000000" w:themeColor="text1"/>
      <w:sz w:val="20"/>
    </w:rPr>
  </w:style>
  <w:style w:type="paragraph" w:styleId="Heading1">
    <w:name w:val="heading 1"/>
    <w:basedOn w:val="Normal"/>
    <w:link w:val="Heading1Char"/>
    <w:uiPriority w:val="9"/>
    <w:qFormat/>
    <w:rsid w:val="00CF6884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sz w:val="26"/>
      <w:szCs w:val="32"/>
    </w:rPr>
  </w:style>
  <w:style w:type="paragraph" w:styleId="Heading2">
    <w:name w:val="heading 2"/>
    <w:basedOn w:val="Normal"/>
    <w:link w:val="Heading2Char"/>
    <w:uiPriority w:val="9"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2479B7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F6884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123C5B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A6D73"/>
    <w:rPr>
      <w:rFonts w:ascii="Consolas" w:hAnsi="Consolas"/>
      <w:b/>
      <w:color w:val="123C5B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CF6884"/>
    <w:pPr>
      <w:spacing w:after="0"/>
      <w:contextualSpacing/>
    </w:pPr>
    <w:rPr>
      <w:rFonts w:eastAsiaTheme="majorEastAsia" w:cstheme="majorBidi"/>
      <w:caps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CF6884"/>
    <w:rPr>
      <w:rFonts w:eastAsiaTheme="majorEastAsia" w:cstheme="majorBidi"/>
      <w:caps/>
      <w:color w:val="000000" w:themeColor="text1"/>
      <w:kern w:val="28"/>
      <w:sz w:val="6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D73"/>
    <w:rPr>
      <w:rFonts w:ascii="Segoe UI" w:hAnsi="Segoe UI" w:cs="Segoe UI"/>
      <w:color w:val="000000" w:themeColor="text1"/>
      <w:sz w:val="20"/>
      <w:szCs w:val="18"/>
    </w:rPr>
  </w:style>
  <w:style w:type="paragraph" w:styleId="Header">
    <w:name w:val="header"/>
    <w:basedOn w:val="Normal"/>
    <w:link w:val="HeaderChar"/>
    <w:uiPriority w:val="99"/>
    <w:semiHidden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AD31D1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6D73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A6D73"/>
    <w:rPr>
      <w:color w:val="000000" w:themeColor="text1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A6D73"/>
    <w:rPr>
      <w:rFonts w:asciiTheme="majorHAnsi" w:eastAsiaTheme="majorEastAsia" w:hAnsiTheme="majorHAnsi" w:cstheme="majorBidi"/>
      <w:b/>
      <w:color w:val="2479B7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F6884"/>
    <w:rPr>
      <w:rFonts w:asciiTheme="majorHAnsi" w:eastAsiaTheme="majorEastAsia" w:hAnsiTheme="majorHAnsi" w:cstheme="majorBidi"/>
      <w:b/>
      <w:caps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6D73"/>
    <w:rPr>
      <w:rFonts w:asciiTheme="majorHAnsi" w:eastAsiaTheme="majorEastAsia" w:hAnsiTheme="majorHAnsi" w:cstheme="majorBidi"/>
      <w:caps/>
      <w:color w:val="000000" w:themeColor="text1"/>
      <w:sz w:val="20"/>
      <w:szCs w:val="24"/>
    </w:rPr>
  </w:style>
  <w:style w:type="paragraph" w:styleId="ListNumber">
    <w:name w:val="List Number"/>
    <w:basedOn w:val="Normal"/>
    <w:uiPriority w:val="12"/>
    <w:semiHidden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5B3F3B"/>
    <w:pPr>
      <w:spacing w:after="0"/>
      <w:contextualSpacing/>
    </w:pPr>
    <w:rPr>
      <w:color w:val="auto"/>
    </w:rPr>
  </w:style>
  <w:style w:type="character" w:styleId="Emphasis">
    <w:name w:val="Emphasis"/>
    <w:basedOn w:val="DefaultParagraphFont"/>
    <w:uiPriority w:val="11"/>
    <w:semiHidden/>
    <w:qFormat/>
    <w:rsid w:val="00CF6884"/>
    <w:rPr>
      <w:b w:val="0"/>
      <w:iCs/>
      <w:color w:val="000000" w:themeColor="text1"/>
      <w:sz w:val="26"/>
    </w:rPr>
  </w:style>
  <w:style w:type="paragraph" w:styleId="Subtitle">
    <w:name w:val="Subtitle"/>
    <w:basedOn w:val="Normal"/>
    <w:link w:val="SubtitleChar"/>
    <w:uiPriority w:val="2"/>
    <w:qFormat/>
    <w:rsid w:val="00FE3C37"/>
    <w:pPr>
      <w:numPr>
        <w:ilvl w:val="1"/>
      </w:numPr>
      <w:spacing w:after="0" w:line="192" w:lineRule="auto"/>
      <w:contextualSpacing/>
    </w:pPr>
    <w:rPr>
      <w:rFonts w:asciiTheme="majorHAnsi" w:eastAsiaTheme="minorEastAsia" w:hAnsiTheme="majorHAnsi"/>
      <w:b/>
      <w:caps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FE3C37"/>
    <w:rPr>
      <w:rFonts w:asciiTheme="majorHAnsi" w:eastAsiaTheme="minorEastAsia" w:hAnsiTheme="majorHAnsi"/>
      <w:b/>
      <w:caps/>
      <w:color w:val="000000" w:themeColor="text1"/>
      <w:sz w:val="66"/>
    </w:rPr>
  </w:style>
  <w:style w:type="character" w:styleId="BookTitle">
    <w:name w:val="Book Title"/>
    <w:basedOn w:val="DefaultParagraphFont"/>
    <w:uiPriority w:val="33"/>
    <w:semiHidden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rsid w:val="00581515"/>
    <w:rPr>
      <w:b/>
      <w:bCs/>
      <w:caps w:val="0"/>
      <w:smallCaps/>
      <w:color w:val="2479B7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581515"/>
    <w:pPr>
      <w:pBdr>
        <w:top w:val="single" w:sz="4" w:space="10" w:color="2479B7" w:themeColor="accent1"/>
        <w:bottom w:val="single" w:sz="4" w:space="10" w:color="2479B7" w:themeColor="accent1"/>
      </w:pBdr>
      <w:spacing w:before="360" w:after="360"/>
      <w:jc w:val="center"/>
    </w:pPr>
    <w:rPr>
      <w:i/>
      <w:iCs/>
      <w:color w:val="2479B7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A6D73"/>
    <w:rPr>
      <w:i/>
      <w:iCs/>
      <w:color w:val="2479B7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A6D73"/>
    <w:rPr>
      <w:i/>
      <w:iCs/>
      <w:color w:val="404040" w:themeColor="text1" w:themeTint="BF"/>
      <w:sz w:val="20"/>
    </w:rPr>
  </w:style>
  <w:style w:type="paragraph" w:styleId="TOCHeading">
    <w:name w:val="TOC Heading"/>
    <w:basedOn w:val="Heading1"/>
    <w:next w:val="Normal"/>
    <w:uiPriority w:val="39"/>
    <w:semiHidden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6A6D73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D73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581515"/>
    <w:pPr>
      <w:spacing w:after="200"/>
    </w:pPr>
    <w:rPr>
      <w:i/>
      <w:iCs/>
      <w:color w:val="335B74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A6D73"/>
    <w:rPr>
      <w:color w:val="000000" w:themeColor="text1"/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A6D73"/>
    <w:rPr>
      <w:color w:val="000000" w:themeColor="text1"/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D73"/>
    <w:rPr>
      <w:color w:val="000000" w:themeColor="text1"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A6D73"/>
    <w:rPr>
      <w:rFonts w:ascii="Segoe UI" w:hAnsi="Segoe UI" w:cs="Segoe UI"/>
      <w:color w:val="000000" w:themeColor="text1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A6D73"/>
    <w:rPr>
      <w:color w:val="000000" w:themeColor="text1"/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A6D73"/>
    <w:rPr>
      <w:color w:val="000000" w:themeColor="text1"/>
      <w:sz w:val="20"/>
      <w:szCs w:val="20"/>
    </w:rPr>
  </w:style>
  <w:style w:type="character" w:styleId="HTMLKeyboard">
    <w:name w:val="HTML Keyboard"/>
    <w:basedOn w:val="DefaultParagraphFont"/>
    <w:uiPriority w:val="99"/>
    <w:semiHidden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6D73"/>
    <w:rPr>
      <w:rFonts w:ascii="Consolas" w:hAnsi="Consolas"/>
      <w:color w:val="000000" w:themeColor="text1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A6D73"/>
    <w:rPr>
      <w:rFonts w:ascii="Consolas" w:hAnsi="Consolas"/>
      <w:color w:val="000000" w:themeColor="text1"/>
      <w:sz w:val="20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BlackText">
    <w:name w:val="Black Text"/>
    <w:basedOn w:val="DefaultParagraphFont"/>
    <w:uiPriority w:val="1"/>
    <w:qFormat/>
    <w:rsid w:val="00FE3C37"/>
    <w:rPr>
      <w:color w:val="000000" w:themeColor="text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D73"/>
    <w:rPr>
      <w:b/>
      <w:bCs/>
      <w:color w:val="000000" w:themeColor="text1"/>
      <w:sz w:val="20"/>
      <w:szCs w:val="20"/>
    </w:rPr>
  </w:style>
  <w:style w:type="paragraph" w:styleId="ListParagraph">
    <w:name w:val="List Paragraph"/>
    <w:basedOn w:val="Normal"/>
    <w:uiPriority w:val="34"/>
    <w:semiHidden/>
    <w:rsid w:val="00E62994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rsid w:val="004921AE"/>
    <w:rPr>
      <w:color w:val="6EAC1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21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6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5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8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8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8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9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linkedin.com/in/alirezaamiriii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alireza2001amiri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Basic%20sales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0DF2209E09439982CEC3A6FA8035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E4B9F-AEF2-4741-88E1-44129BB672D1}"/>
      </w:docPartPr>
      <w:docPartBody>
        <w:p w:rsidR="007F2C07" w:rsidRDefault="00547BBF" w:rsidP="00547BBF">
          <w:pPr>
            <w:pStyle w:val="2E0DF2209E09439982CEC3A6FA80354E"/>
          </w:pPr>
          <w:r w:rsidRPr="00AD31D1">
            <w:t>Albany, NY</w:t>
          </w:r>
        </w:p>
      </w:docPartBody>
    </w:docPart>
    <w:docPart>
      <w:docPartPr>
        <w:name w:val="F3404E9A56F34FD8A5A10545C116F6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8A237E-4352-4C1E-B7C8-7DCD3FD95467}"/>
      </w:docPartPr>
      <w:docPartBody>
        <w:p w:rsidR="007F2C07" w:rsidRDefault="00547BBF" w:rsidP="00547BBF">
          <w:pPr>
            <w:pStyle w:val="F3404E9A56F34FD8A5A10545C116F621"/>
          </w:pPr>
          <w:r w:rsidRPr="00AD31D1">
            <w:t>502.555.0110</w:t>
          </w:r>
        </w:p>
      </w:docPartBody>
    </w:docPart>
    <w:docPart>
      <w:docPartPr>
        <w:name w:val="94FA093CF19A47D0A4E2BB928E71A7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EE3B7-17E7-43EC-840B-0B135BE4E261}"/>
      </w:docPartPr>
      <w:docPartBody>
        <w:p w:rsidR="007F2C07" w:rsidRDefault="00547BBF" w:rsidP="00547BBF">
          <w:pPr>
            <w:pStyle w:val="94FA093CF19A47D0A4E2BB928E71A7C2"/>
          </w:pPr>
          <w:r w:rsidRPr="00AD31D1">
            <w:t>takanori@example.com</w:t>
          </w:r>
        </w:p>
      </w:docPartBody>
    </w:docPart>
    <w:docPart>
      <w:docPartPr>
        <w:name w:val="7E7675CF52D0412EB75DA846899AE3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F3166F-551B-489A-B829-9B75C3C3BA96}"/>
      </w:docPartPr>
      <w:docPartBody>
        <w:p w:rsidR="007F2C07" w:rsidRDefault="00547BBF" w:rsidP="00547BBF">
          <w:pPr>
            <w:pStyle w:val="7E7675CF52D0412EB75DA846899AE3C8"/>
          </w:pPr>
          <w:r w:rsidRPr="00CF6884">
            <w:t>Objective</w:t>
          </w:r>
        </w:p>
      </w:docPartBody>
    </w:docPart>
    <w:docPart>
      <w:docPartPr>
        <w:name w:val="2FE8D15A5153485C8B870694A06A4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647B8E-6EC2-4236-9E27-8A5736CBED3E}"/>
      </w:docPartPr>
      <w:docPartBody>
        <w:p w:rsidR="007F2C07" w:rsidRDefault="00547BBF" w:rsidP="00547BBF">
          <w:pPr>
            <w:pStyle w:val="2FE8D15A5153485C8B870694A06A4FC1"/>
          </w:pPr>
          <w:r>
            <w:t>Experience</w:t>
          </w:r>
        </w:p>
      </w:docPartBody>
    </w:docPart>
    <w:docPart>
      <w:docPartPr>
        <w:name w:val="36E7A4AF357848F4AD8DA03862D4F2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50FD7C-EE58-4C43-BCB8-E528FB5562F6}"/>
      </w:docPartPr>
      <w:docPartBody>
        <w:p w:rsidR="007F2C07" w:rsidRDefault="00547BBF" w:rsidP="00547BBF">
          <w:pPr>
            <w:pStyle w:val="36E7A4AF357848F4AD8DA03862D4F219"/>
          </w:pPr>
          <w:r>
            <w:t>Education</w:t>
          </w:r>
        </w:p>
      </w:docPartBody>
    </w:docPart>
    <w:docPart>
      <w:docPartPr>
        <w:name w:val="318094DC878A4E8490022DFE47CF90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212E2-FCF3-463C-B93F-992A1CBF375E}"/>
      </w:docPartPr>
      <w:docPartBody>
        <w:p w:rsidR="007F2C07" w:rsidRDefault="00547BBF" w:rsidP="00547BBF">
          <w:pPr>
            <w:pStyle w:val="318094DC878A4E8490022DFE47CF9010"/>
          </w:pPr>
          <w:r w:rsidRPr="006A6D73">
            <w:rPr>
              <w:rStyle w:val="BlackText"/>
            </w:rPr>
            <w:t>Jasper University</w:t>
          </w:r>
        </w:p>
      </w:docPartBody>
    </w:docPart>
    <w:docPart>
      <w:docPartPr>
        <w:name w:val="8596D3E525EB45AE85A2B440515561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328ED5-B42F-4AD6-A161-8D9A885563BD}"/>
      </w:docPartPr>
      <w:docPartBody>
        <w:p w:rsidR="007F2C07" w:rsidRDefault="00547BBF" w:rsidP="00547BBF">
          <w:pPr>
            <w:pStyle w:val="8596D3E525EB45AE85A2B44051556187"/>
          </w:pPr>
          <w:r w:rsidRPr="006A6D73">
            <w:rPr>
              <w:rStyle w:val="BlackText"/>
            </w:rPr>
            <w:t>Jasper University</w:t>
          </w:r>
        </w:p>
      </w:docPartBody>
    </w:docPart>
    <w:docPart>
      <w:docPartPr>
        <w:name w:val="B8A4E32259A94FFE9B543184105D06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88A0F5-9969-4116-952C-A7D9D947DE28}"/>
      </w:docPartPr>
      <w:docPartBody>
        <w:p w:rsidR="007F2C07" w:rsidRDefault="00547BBF" w:rsidP="00547BBF">
          <w:pPr>
            <w:pStyle w:val="B8A4E32259A94FFE9B543184105D0674"/>
          </w:pPr>
          <w:r w:rsidRPr="006A6D73">
            <w:rPr>
              <w:rStyle w:val="BlackText"/>
            </w:rPr>
            <w:t>Jasper University</w:t>
          </w:r>
        </w:p>
      </w:docPartBody>
    </w:docPart>
    <w:docPart>
      <w:docPartPr>
        <w:name w:val="5C1AB08003D6421ABE64DDE6E8BCDA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B0F02F-FD0D-4260-A867-F2983E488342}"/>
      </w:docPartPr>
      <w:docPartBody>
        <w:p w:rsidR="007F2C07" w:rsidRDefault="00547BBF" w:rsidP="00547BBF">
          <w:pPr>
            <w:pStyle w:val="5C1AB08003D6421ABE64DDE6E8BCDA56"/>
          </w:pPr>
          <w:r w:rsidRPr="006A6D73">
            <w:rPr>
              <w:rStyle w:val="BlackText"/>
            </w:rPr>
            <w:t>Jasper University</w:t>
          </w:r>
        </w:p>
      </w:docPartBody>
    </w:docPart>
    <w:docPart>
      <w:docPartPr>
        <w:name w:val="7778CB403B1B4A99B790ED933587F0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9941E2-05BB-4116-BE86-18CB50EAFC1A}"/>
      </w:docPartPr>
      <w:docPartBody>
        <w:p w:rsidR="007F2C07" w:rsidRDefault="00547BBF" w:rsidP="00547BBF">
          <w:pPr>
            <w:pStyle w:val="7778CB403B1B4A99B790ED933587F064"/>
          </w:pPr>
          <w: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992"/>
    <w:rsid w:val="00547BBF"/>
    <w:rsid w:val="00736E33"/>
    <w:rsid w:val="007F2C07"/>
    <w:rsid w:val="009E3992"/>
    <w:rsid w:val="00CD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BlackText">
    <w:name w:val="Black Text"/>
    <w:basedOn w:val="DefaultParagraphFont"/>
    <w:uiPriority w:val="1"/>
    <w:qFormat/>
    <w:rsid w:val="00547BBF"/>
    <w:rPr>
      <w:color w:val="000000" w:themeColor="text1"/>
    </w:rPr>
  </w:style>
  <w:style w:type="paragraph" w:customStyle="1" w:styleId="2E0DF2209E09439982CEC3A6FA80354E">
    <w:name w:val="2E0DF2209E09439982CEC3A6FA80354E"/>
    <w:rsid w:val="00547BBF"/>
  </w:style>
  <w:style w:type="paragraph" w:customStyle="1" w:styleId="F3404E9A56F34FD8A5A10545C116F621">
    <w:name w:val="F3404E9A56F34FD8A5A10545C116F621"/>
    <w:rsid w:val="00547BBF"/>
  </w:style>
  <w:style w:type="paragraph" w:customStyle="1" w:styleId="94FA093CF19A47D0A4E2BB928E71A7C2">
    <w:name w:val="94FA093CF19A47D0A4E2BB928E71A7C2"/>
    <w:rsid w:val="00547BBF"/>
  </w:style>
  <w:style w:type="paragraph" w:customStyle="1" w:styleId="7E7675CF52D0412EB75DA846899AE3C8">
    <w:name w:val="7E7675CF52D0412EB75DA846899AE3C8"/>
    <w:rsid w:val="00547BBF"/>
  </w:style>
  <w:style w:type="paragraph" w:customStyle="1" w:styleId="2FE8D15A5153485C8B870694A06A4FC1">
    <w:name w:val="2FE8D15A5153485C8B870694A06A4FC1"/>
    <w:rsid w:val="00547BBF"/>
  </w:style>
  <w:style w:type="paragraph" w:customStyle="1" w:styleId="36E7A4AF357848F4AD8DA03862D4F219">
    <w:name w:val="36E7A4AF357848F4AD8DA03862D4F219"/>
    <w:rsid w:val="00547BBF"/>
  </w:style>
  <w:style w:type="paragraph" w:customStyle="1" w:styleId="318094DC878A4E8490022DFE47CF9010">
    <w:name w:val="318094DC878A4E8490022DFE47CF9010"/>
    <w:rsid w:val="00547BBF"/>
  </w:style>
  <w:style w:type="paragraph" w:customStyle="1" w:styleId="8596D3E525EB45AE85A2B44051556187">
    <w:name w:val="8596D3E525EB45AE85A2B44051556187"/>
    <w:rsid w:val="00547BBF"/>
  </w:style>
  <w:style w:type="paragraph" w:customStyle="1" w:styleId="B8A4E32259A94FFE9B543184105D0674">
    <w:name w:val="B8A4E32259A94FFE9B543184105D0674"/>
    <w:rsid w:val="00547BBF"/>
  </w:style>
  <w:style w:type="paragraph" w:customStyle="1" w:styleId="5C1AB08003D6421ABE64DDE6E8BCDA56">
    <w:name w:val="5C1AB08003D6421ABE64DDE6E8BCDA56"/>
    <w:rsid w:val="00547BBF"/>
  </w:style>
  <w:style w:type="paragraph" w:customStyle="1" w:styleId="7778CB403B1B4A99B790ED933587F064">
    <w:name w:val="7778CB403B1B4A99B790ED933587F064"/>
    <w:rsid w:val="00547B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2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2479B7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C2C26FC-9FD6-4AE6-B3A0-3CCBBE80D9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4809E8-33E6-4F31-AF70-2E1B8D88D34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FE33FFC3-E5F8-403E-8427-4FB4AC31202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7C26CEF-28E8-4B4B-95E6-52E5BBA10E5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sales resume</Template>
  <TotalTime>0</TotalTime>
  <Pages>2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2023-07-22T23:13:00Z</dcterms:created>
  <dcterms:modified xsi:type="dcterms:W3CDTF">2023-07-24T17:35:00Z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